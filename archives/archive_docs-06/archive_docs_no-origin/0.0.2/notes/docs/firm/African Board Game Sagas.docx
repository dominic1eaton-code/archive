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867B2A" w14:textId="77777777" w:rsidR="000257CD" w:rsidRDefault="00980287" w:rsidP="00EF0495">
      <w:pPr>
        <w:spacing w:line="240" w:lineRule="auto"/>
      </w:pPr>
      <w:r>
        <w:rPr>
          <w:noProof/>
          <w:lang w:val="en-AU" w:eastAsia="en-AU"/>
        </w:rPr>
        <mc:AlternateContent>
          <mc:Choice Requires="wpg">
            <w:drawing>
              <wp:anchor distT="0" distB="0" distL="114300" distR="114300" simplePos="0" relativeHeight="251659264" behindDoc="1" locked="1" layoutInCell="1" allowOverlap="1" wp14:anchorId="7D27E880" wp14:editId="56DC51E3">
                <wp:simplePos x="0" y="0"/>
                <wp:positionH relativeFrom="column">
                  <wp:posOffset>-914400</wp:posOffset>
                </wp:positionH>
                <wp:positionV relativeFrom="paragraph">
                  <wp:posOffset>-914400</wp:posOffset>
                </wp:positionV>
                <wp:extent cx="7781544" cy="10058400"/>
                <wp:effectExtent l="0" t="0" r="0" b="0"/>
                <wp:wrapNone/>
                <wp:docPr id="5" name="Group 5"/>
                <wp:cNvGraphicFramePr/>
                <a:graphic xmlns:a="http://schemas.openxmlformats.org/drawingml/2006/main">
                  <a:graphicData uri="http://schemas.microsoft.com/office/word/2010/wordprocessingGroup">
                    <wpg:wgp>
                      <wpg:cNvGrpSpPr/>
                      <wpg:grpSpPr>
                        <a:xfrm>
                          <a:off x="0" y="0"/>
                          <a:ext cx="7781544" cy="10058400"/>
                          <a:chOff x="0" y="0"/>
                          <a:chExt cx="7781290" cy="10058400"/>
                        </a:xfrm>
                      </wpg:grpSpPr>
                      <wpg:grpSp>
                        <wpg:cNvPr id="4" name="Group 4">
                          <a:extLst>
                            <a:ext uri="{C183D7F6-B498-43B3-948B-1728B52AA6E4}">
                              <adec:decorative xmlns:adec="http://schemas.microsoft.com/office/drawing/2017/decorative" val="1"/>
                            </a:ext>
                          </a:extLst>
                        </wpg:cNvPr>
                        <wpg:cNvGrpSpPr/>
                        <wpg:grpSpPr>
                          <a:xfrm>
                            <a:off x="7620" y="0"/>
                            <a:ext cx="7772400" cy="10058400"/>
                            <a:chOff x="0" y="0"/>
                            <a:chExt cx="7772400" cy="10058400"/>
                          </a:xfrm>
                        </wpg:grpSpPr>
                        <wps:wsp>
                          <wps:cNvPr id="2" name="Rectangle 2"/>
                          <wps:cNvSpPr/>
                          <wps:spPr>
                            <a:xfrm>
                              <a:off x="0" y="0"/>
                              <a:ext cx="7772400" cy="100584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487680" y="464820"/>
                              <a:ext cx="6794500" cy="9131300"/>
                            </a:xfrm>
                            <a:prstGeom prst="rect">
                              <a:avLst/>
                            </a:prstGeom>
                            <a:no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 name="Picture 1"/>
                          <pic:cNvPicPr>
                            <a:picLocks noChangeAspect="1"/>
                          </pic:cNvPicPr>
                        </pic:nvPicPr>
                        <pic:blipFill>
                          <a:blip r:embed="rId12">
                            <a:extLst>
                              <a:ext uri="{28A0092B-C50C-407E-A947-70E740481C1C}">
                                <a14:useLocalDpi xmlns:a14="http://schemas.microsoft.com/office/drawing/2010/main" val="0"/>
                              </a:ext>
                            </a:extLst>
                          </a:blip>
                          <a:srcRect/>
                          <a:stretch/>
                        </pic:blipFill>
                        <pic:spPr>
                          <a:xfrm>
                            <a:off x="0" y="4264055"/>
                            <a:ext cx="7781290" cy="4717561"/>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F33C1FE" id="Group 5" o:spid="_x0000_s1026" style="position:absolute;margin-left:-1in;margin-top:-1in;width:612.7pt;height:11in;z-index:-251657216;mso-width-relative:margin;mso-height-relative:margin" coordsize="77812,10058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">
                <v:group id="Group 4" o:spid="_x0000_s1027" alt="&quot;&quot;" style="position:absolute;left:76;width:77724;height:100584" coordsize="77724,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2" o:spid="_x0000_s1028" style="position:absolute;width:77724;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" fillcolor="#f2f2f2 [3052]" stroked="f" strokeweight="1pt"/>
                  <v:rect id="Rectangle 3" o:spid="_x0000_s1029" style="position:absolute;left:4876;top:4648;width:67945;height:91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" filled="f" strokecolor="#a28e6a [3206]" strokeweight="1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0" type="#_x0000_t75" style="position:absolute;top:42640;width:77812;height:47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">
                  <v:imagedata r:id="rId13" o:title=""/>
                </v:shape>
                <w10:anchorlock/>
              </v:group>
            </w:pict>
          </mc:Fallback>
        </mc:AlternateContent>
      </w:r>
    </w:p>
    <w:tbl>
      <w:tblPr>
        <w:tblW w:w="0" w:type="auto"/>
        <w:tblLook w:val="0600" w:firstRow="0" w:lastRow="0" w:firstColumn="0" w:lastColumn="0" w:noHBand="1" w:noVBand="1"/>
      </w:tblPr>
      <w:tblGrid>
        <w:gridCol w:w="9350"/>
      </w:tblGrid>
      <w:tr w:rsidR="00EF0495" w14:paraId="24A1918A" w14:textId="77777777" w:rsidTr="00EF0495">
        <w:tc>
          <w:tcPr>
            <w:tcW w:w="9350" w:type="dxa"/>
          </w:tcPr>
          <w:p w14:paraId="342FB0E2" w14:textId="7ADF9D23" w:rsidR="00EF0495" w:rsidRPr="006E01F6" w:rsidRDefault="00276A0A" w:rsidP="00BD1CE8">
            <w:pPr>
              <w:pStyle w:val="TitlePageTitle"/>
              <w:rPr>
                <w:sz w:val="96"/>
                <w:szCs w:val="96"/>
              </w:rPr>
            </w:pPr>
            <w:sdt>
              <w:sdtPr>
                <w:rPr>
                  <w:sz w:val="96"/>
                  <w:szCs w:val="96"/>
                </w:rPr>
                <w:id w:val="-621993398"/>
                <w:placeholder>
                  <w:docPart w:val="AD679699C1C44E87A98EEB2BEB2EB82C"/>
                </w:placeholder>
                <w15:appearance w15:val="hidden"/>
              </w:sdtPr>
              <w:sdtEndPr/>
              <w:sdtContent>
                <w:r w:rsidR="006E01F6" w:rsidRPr="006E01F6">
                  <w:rPr>
                    <w:sz w:val="96"/>
                    <w:szCs w:val="96"/>
                  </w:rPr>
                  <w:t>African Board Game Sagas</w:t>
                </w:r>
              </w:sdtContent>
            </w:sdt>
            <w:r w:rsidR="00EF0495" w:rsidRPr="006E01F6">
              <w:rPr>
                <w:sz w:val="96"/>
                <w:szCs w:val="96"/>
              </w:rPr>
              <w:t xml:space="preserve"> </w:t>
            </w:r>
          </w:p>
        </w:tc>
      </w:tr>
      <w:tr w:rsidR="00EF0495" w14:paraId="274FA8CA" w14:textId="77777777" w:rsidTr="00EF0495">
        <w:tc>
          <w:tcPr>
            <w:tcW w:w="9350" w:type="dxa"/>
          </w:tcPr>
          <w:p w14:paraId="655920E4" w14:textId="7C063224" w:rsidR="00EF0495" w:rsidRDefault="00276A0A" w:rsidP="00EF0495">
            <w:pPr>
              <w:pStyle w:val="TitlePageAuthorsName"/>
            </w:pPr>
            <w:sdt>
              <w:sdtPr>
                <w:id w:val="1838797188"/>
                <w:placeholder>
                  <w:docPart w:val="B4E91424618D41BBB9B973D36B1F4A5B"/>
                </w:placeholder>
                <w15:appearance w15:val="hidden"/>
              </w:sdtPr>
              <w:sdtEndPr/>
              <w:sdtContent>
                <w:r w:rsidR="006E01F6">
                  <w:t>eatondo</w:t>
                </w:r>
              </w:sdtContent>
            </w:sdt>
          </w:p>
        </w:tc>
      </w:tr>
      <w:tr w:rsidR="00EF0495" w14:paraId="63A4D61F" w14:textId="77777777" w:rsidTr="00EF0495">
        <w:trPr>
          <w:trHeight w:val="1341"/>
        </w:trPr>
        <w:tc>
          <w:tcPr>
            <w:tcW w:w="9350" w:type="dxa"/>
          </w:tcPr>
          <w:p w14:paraId="360B1EAE" w14:textId="77777777" w:rsidR="00EF0495" w:rsidRDefault="00EF0495" w:rsidP="00EF0495"/>
        </w:tc>
      </w:tr>
      <w:tr w:rsidR="00EF0495" w14:paraId="2308D09A" w14:textId="77777777" w:rsidTr="00EF0495">
        <w:trPr>
          <w:trHeight w:val="6543"/>
        </w:trPr>
        <w:tc>
          <w:tcPr>
            <w:tcW w:w="9350" w:type="dxa"/>
          </w:tcPr>
          <w:p w14:paraId="45B74618" w14:textId="77777777" w:rsidR="00EF0495" w:rsidRDefault="00EF0495" w:rsidP="00EF0495"/>
        </w:tc>
      </w:tr>
    </w:tbl>
    <w:p w14:paraId="24375B2B" w14:textId="77777777" w:rsidR="00BD1CE8" w:rsidRPr="00AE40E9" w:rsidRDefault="00BD1CE8" w:rsidP="004F0378">
      <w:pPr>
        <w:pStyle w:val="TitlePageAuthorsName"/>
      </w:pPr>
    </w:p>
    <w:p w14:paraId="7AB15570" w14:textId="77777777" w:rsidR="00FF3B53" w:rsidRDefault="00FF3B53">
      <w:pPr>
        <w:rPr>
          <w:rFonts w:ascii="Times New Roman" w:hAnsi="Times New Roman"/>
        </w:rPr>
        <w:sectPr w:rsidR="00FF3B53" w:rsidSect="002078A4">
          <w:headerReference w:type="default" r:id="rId14"/>
          <w:footerReference w:type="default" r:id="rId15"/>
          <w:pgSz w:w="12240" w:h="15840" w:code="1"/>
          <w:pgMar w:top="1440" w:right="1440" w:bottom="1440" w:left="1440" w:header="720" w:footer="720" w:gutter="0"/>
          <w:pgNumType w:fmt="lowerRoman"/>
          <w:cols w:space="720"/>
          <w:titlePg/>
          <w:docGrid w:linePitch="326" w:charSpace="-6350"/>
        </w:sectPr>
      </w:pPr>
    </w:p>
    <w:p w14:paraId="00279B35" w14:textId="476B2DA6" w:rsidR="002560AC" w:rsidRPr="00AE40E9" w:rsidRDefault="00276A0A" w:rsidP="00C0540C">
      <w:pPr>
        <w:rPr>
          <w:rFonts w:ascii="Times New Roman" w:hAnsi="Times New Roman"/>
        </w:rPr>
      </w:pPr>
      <w:sdt>
        <w:sdtPr>
          <w:rPr>
            <w:rFonts w:ascii="Times New Roman" w:hAnsi="Times New Roman"/>
          </w:rPr>
          <w:id w:val="109168904"/>
          <w:placeholder>
            <w:docPart w:val="E5FE87301EC14956997E73CE98BB1020"/>
          </w:placeholder>
          <w:showingPlcHdr/>
          <w15:appearance w15:val="hidden"/>
        </w:sdtPr>
        <w:sdtEndPr/>
        <w:sdtContent>
          <w:r w:rsidR="00C0540C" w:rsidRPr="00C0540C">
            <w:t>Agent name:</w:t>
          </w:r>
        </w:sdtContent>
      </w:sdt>
      <w:r w:rsidR="00C0540C">
        <w:rPr>
          <w:rFonts w:ascii="Times New Roman" w:hAnsi="Times New Roman"/>
        </w:rPr>
        <w:t xml:space="preserve"> </w:t>
      </w:r>
      <w:sdt>
        <w:sdtPr>
          <w:rPr>
            <w:rFonts w:ascii="Times New Roman" w:hAnsi="Times New Roman"/>
          </w:rPr>
          <w:id w:val="-692070153"/>
          <w:placeholder>
            <w:docPart w:val="0457BBA7F9D94B52943515345D4D0019"/>
          </w:placeholder>
          <w15:appearance w15:val="hidden"/>
        </w:sdtPr>
        <w:sdtEndPr/>
        <w:sdtContent>
          <w:r w:rsidR="000E7342">
            <w:rPr>
              <w:rFonts w:ascii="Times New Roman" w:hAnsi="Times New Roman"/>
            </w:rPr>
            <w:t>eatondo</w:t>
          </w:r>
        </w:sdtContent>
      </w:sdt>
    </w:p>
    <w:p w14:paraId="0A79FAED" w14:textId="64161565" w:rsidR="002560AC" w:rsidRPr="006407B9" w:rsidRDefault="00276A0A" w:rsidP="00FE41B4">
      <w:pPr>
        <w:pStyle w:val="Title"/>
      </w:pPr>
      <w:sdt>
        <w:sdtPr>
          <w:id w:val="-742723388"/>
          <w:placeholder>
            <w:docPart w:val="C24EF45DC1CE448BB1CEE9B0666830A3"/>
          </w:placeholder>
          <w15:appearance w15:val="hidden"/>
        </w:sdtPr>
        <w:sdtEndPr/>
        <w:sdtContent>
          <w:r w:rsidR="0043532C">
            <w:t>Forward</w:t>
          </w:r>
        </w:sdtContent>
      </w:sdt>
      <w:r w:rsidR="003112EE">
        <w:t xml:space="preserve"> </w:t>
      </w:r>
    </w:p>
    <w:p w14:paraId="6F6438C1" w14:textId="77777777" w:rsidR="002560AC" w:rsidRPr="00AE40E9" w:rsidRDefault="002560AC">
      <w:pPr>
        <w:jc w:val="center"/>
        <w:rPr>
          <w:rFonts w:ascii="Times New Roman" w:hAnsi="Times New Roman"/>
        </w:rPr>
      </w:pPr>
    </w:p>
    <w:p w14:paraId="72E24117" w14:textId="17E7E9B3" w:rsidR="002560AC" w:rsidRPr="00AE40E9" w:rsidRDefault="00BA44E2">
      <w:pPr>
        <w:jc w:val="center"/>
        <w:rPr>
          <w:rFonts w:ascii="Times New Roman" w:hAnsi="Times New Roman"/>
        </w:rPr>
      </w:pPr>
      <w:r>
        <w:rPr>
          <w:rFonts w:ascii="Times New Roman" w:hAnsi="Times New Roman"/>
        </w:rPr>
        <w:t>Forward to the reader</w:t>
      </w:r>
    </w:p>
    <w:p w14:paraId="6CE80EA8" w14:textId="54A92338" w:rsidR="00AE40E9" w:rsidRPr="00C0540C" w:rsidRDefault="00276A0A" w:rsidP="00C0540C">
      <w:pPr>
        <w:pStyle w:val="AuthorInfo"/>
      </w:pPr>
      <w:sdt>
        <w:sdtPr>
          <w:id w:val="-1536112400"/>
          <w:placeholder>
            <w:docPart w:val="E32AC3225AC24F8DA9D16EDCB50B5EBB"/>
          </w:placeholder>
          <w15:appearance w15:val="hidden"/>
        </w:sdtPr>
        <w:sdtEndPr/>
        <w:sdtContent>
          <w:r w:rsidR="0043532C">
            <w:t>eatondo</w:t>
          </w:r>
        </w:sdtContent>
      </w:sdt>
      <w:r w:rsidR="00C0540C" w:rsidRPr="00C0540C">
        <w:t xml:space="preserve"> </w:t>
      </w:r>
    </w:p>
    <w:p w14:paraId="1D873440" w14:textId="0F4CC037" w:rsidR="00AE40E9" w:rsidRPr="00C0540C" w:rsidRDefault="00276A0A" w:rsidP="00C0540C">
      <w:pPr>
        <w:pStyle w:val="AuthorInfo"/>
      </w:pPr>
      <w:sdt>
        <w:sdtPr>
          <w:id w:val="-34581746"/>
          <w:placeholder>
            <w:docPart w:val="C839C72853914D248A73409C706D76E4"/>
          </w:placeholder>
          <w15:appearance w15:val="hidden"/>
        </w:sdtPr>
        <w:sdtEndPr/>
        <w:sdtContent>
          <w:r w:rsidR="001657AB">
            <w:t>address</w:t>
          </w:r>
        </w:sdtContent>
      </w:sdt>
    </w:p>
    <w:p w14:paraId="66EC4068" w14:textId="77777777" w:rsidR="002560AC" w:rsidRPr="00C0540C" w:rsidRDefault="00276A0A" w:rsidP="00C0540C">
      <w:pPr>
        <w:pStyle w:val="AuthorInfo"/>
      </w:pPr>
      <w:sdt>
        <w:sdtPr>
          <w:id w:val="461155173"/>
          <w:placeholder>
            <w:docPart w:val="3420B4458F4943A692DF4A2204B23E9F"/>
          </w:placeholder>
          <w:showingPlcHdr/>
          <w15:appearance w15:val="hidden"/>
        </w:sdtPr>
        <w:sdtEndPr/>
        <w:sdtContent>
          <w:r w:rsidR="00C0540C" w:rsidRPr="00C0540C">
            <w:t>(123) 456-7890</w:t>
          </w:r>
        </w:sdtContent>
      </w:sdt>
      <w:r w:rsidR="00C0540C" w:rsidRPr="00C0540C">
        <w:t xml:space="preserve"> </w:t>
      </w:r>
    </w:p>
    <w:p w14:paraId="106FC8B9" w14:textId="77777777" w:rsidR="002560AC" w:rsidRPr="00C0540C" w:rsidRDefault="00276A0A" w:rsidP="00C0540C">
      <w:pPr>
        <w:pStyle w:val="AuthorInfo"/>
      </w:pPr>
      <w:sdt>
        <w:sdtPr>
          <w:id w:val="-1249877780"/>
          <w:placeholder>
            <w:docPart w:val="0482F2253C944D07B1D49A7CF591CE35"/>
          </w:placeholder>
          <w:showingPlcHdr/>
          <w15:appearance w15:val="hidden"/>
        </w:sdtPr>
        <w:sdtEndPr/>
        <w:sdtContent>
          <w:r w:rsidR="00C0540C" w:rsidRPr="00C0540C">
            <w:t xml:space="preserve">liidia@example.com </w:t>
          </w:r>
        </w:sdtContent>
      </w:sdt>
      <w:r w:rsidR="00C0540C" w:rsidRPr="00C0540C">
        <w:t xml:space="preserve"> </w:t>
      </w:r>
    </w:p>
    <w:p w14:paraId="2B742D1C" w14:textId="77777777" w:rsidR="00AE40E9" w:rsidRPr="00C0540C" w:rsidRDefault="00276A0A" w:rsidP="00C0540C">
      <w:pPr>
        <w:pStyle w:val="AuthorInfo"/>
      </w:pPr>
      <w:sdt>
        <w:sdtPr>
          <w:id w:val="1807897192"/>
          <w:placeholder>
            <w:docPart w:val="21A41C3ACE884EA7A775516B9C8CD276"/>
          </w:placeholder>
          <w:showingPlcHdr/>
          <w15:appearance w15:val="hidden"/>
        </w:sdtPr>
        <w:sdtEndPr/>
        <w:sdtContent>
          <w:r w:rsidR="00C0540C" w:rsidRPr="00C0540C">
            <w:t>www.interestingsite.com</w:t>
          </w:r>
        </w:sdtContent>
      </w:sdt>
      <w:r w:rsidR="00C0540C" w:rsidRPr="00C0540C">
        <w:t xml:space="preserve"> </w:t>
      </w:r>
    </w:p>
    <w:p w14:paraId="22F36517" w14:textId="77777777" w:rsidR="00AE40E9" w:rsidRDefault="00AE40E9" w:rsidP="00AE40E9">
      <w:pPr>
        <w:pStyle w:val="NoSpacing"/>
      </w:pPr>
      <w:r>
        <w:br w:type="page"/>
      </w:r>
    </w:p>
    <w:p w14:paraId="53057D1E" w14:textId="4274B7CF" w:rsidR="00B76BB3" w:rsidRPr="00AE40E9" w:rsidRDefault="00B76BB3" w:rsidP="00042C32">
      <w:pPr>
        <w:pStyle w:val="TipText"/>
      </w:pPr>
    </w:p>
    <w:sdt>
      <w:sdtPr>
        <w:rPr>
          <w:rFonts w:asciiTheme="minorHAnsi" w:hAnsiTheme="minorHAnsi"/>
        </w:rPr>
        <w:id w:val="2122175818"/>
        <w:docPartObj>
          <w:docPartGallery w:val="Table of Contents"/>
          <w:docPartUnique/>
        </w:docPartObj>
      </w:sdtPr>
      <w:sdtEndPr>
        <w:rPr>
          <w:b/>
          <w:bCs/>
          <w:noProof/>
        </w:rPr>
      </w:sdtEndPr>
      <w:sdtContent>
        <w:sdt>
          <w:sdtPr>
            <w:id w:val="-443380468"/>
            <w:placeholder>
              <w:docPart w:val="53E4338A79F345A19D90608E62BD5734"/>
            </w:placeholder>
            <w:temporary/>
            <w:showingPlcHdr/>
            <w15:appearance w15:val="hidden"/>
          </w:sdtPr>
          <w:sdtEndPr/>
          <w:sdtContent>
            <w:p w14:paraId="149DDD04" w14:textId="77777777" w:rsidR="00DA2E5D" w:rsidRPr="00DA2E5D" w:rsidRDefault="00DA2E5D" w:rsidP="00DA2E5D">
              <w:pPr>
                <w:pStyle w:val="TOCHeading"/>
              </w:pPr>
              <w:r w:rsidRPr="00DA2E5D">
                <w:t>Table of Contents</w:t>
              </w:r>
            </w:p>
          </w:sdtContent>
        </w:sdt>
        <w:p w14:paraId="188B8D42" w14:textId="7FA875F0" w:rsidR="00042C32" w:rsidRDefault="00DA2E5D">
          <w:pPr>
            <w:pStyle w:val="TOC1"/>
            <w:tabs>
              <w:tab w:val="right" w:leader="dot" w:pos="9350"/>
            </w:tabs>
            <w:rPr>
              <w:rFonts w:eastAsiaTheme="minorEastAsia" w:cstheme="minorBidi"/>
              <w:noProof/>
              <w:kern w:val="2"/>
              <w14:ligatures w14:val="standardContextual"/>
            </w:rPr>
          </w:pPr>
          <w:r>
            <w:rPr>
              <w:b/>
              <w:bCs/>
              <w:noProof/>
            </w:rPr>
            <w:fldChar w:fldCharType="begin"/>
          </w:r>
          <w:r>
            <w:rPr>
              <w:b/>
              <w:bCs/>
              <w:noProof/>
            </w:rPr>
            <w:instrText xml:space="preserve"> TOC \o "1-3" \h \z \u </w:instrText>
          </w:r>
          <w:r>
            <w:rPr>
              <w:b/>
              <w:bCs/>
              <w:noProof/>
            </w:rPr>
            <w:fldChar w:fldCharType="separate"/>
          </w:r>
          <w:hyperlink w:anchor="_Toc177403324" w:history="1">
            <w:r w:rsidR="00042C32" w:rsidRPr="00E9569D">
              <w:rPr>
                <w:rStyle w:val="Hyperlink"/>
                <w:noProof/>
              </w:rPr>
              <w:t>Game i — AfRICAN DIETIES</w:t>
            </w:r>
            <w:r w:rsidR="00042C32">
              <w:rPr>
                <w:noProof/>
                <w:webHidden/>
              </w:rPr>
              <w:tab/>
            </w:r>
            <w:r w:rsidR="00042C32">
              <w:rPr>
                <w:noProof/>
                <w:webHidden/>
              </w:rPr>
              <w:fldChar w:fldCharType="begin"/>
            </w:r>
            <w:r w:rsidR="00042C32">
              <w:rPr>
                <w:noProof/>
                <w:webHidden/>
              </w:rPr>
              <w:instrText xml:space="preserve"> PAGEREF _Toc177403324 \h </w:instrText>
            </w:r>
            <w:r w:rsidR="00042C32">
              <w:rPr>
                <w:noProof/>
                <w:webHidden/>
              </w:rPr>
            </w:r>
            <w:r w:rsidR="00042C32">
              <w:rPr>
                <w:noProof/>
                <w:webHidden/>
              </w:rPr>
              <w:fldChar w:fldCharType="separate"/>
            </w:r>
            <w:r w:rsidR="00042C32">
              <w:rPr>
                <w:noProof/>
                <w:webHidden/>
              </w:rPr>
              <w:t>1</w:t>
            </w:r>
            <w:r w:rsidR="00042C32">
              <w:rPr>
                <w:noProof/>
                <w:webHidden/>
              </w:rPr>
              <w:fldChar w:fldCharType="end"/>
            </w:r>
          </w:hyperlink>
        </w:p>
        <w:p w14:paraId="3CB6D04E" w14:textId="449441F2" w:rsidR="00042C32" w:rsidRDefault="00276A0A">
          <w:pPr>
            <w:pStyle w:val="TOC1"/>
            <w:tabs>
              <w:tab w:val="right" w:leader="dot" w:pos="9350"/>
            </w:tabs>
            <w:rPr>
              <w:rFonts w:eastAsiaTheme="minorEastAsia" w:cstheme="minorBidi"/>
              <w:noProof/>
              <w:kern w:val="2"/>
              <w14:ligatures w14:val="standardContextual"/>
            </w:rPr>
          </w:pPr>
          <w:hyperlink w:anchor="_Toc177403325" w:history="1">
            <w:r w:rsidR="00042C32" w:rsidRPr="00E9569D">
              <w:rPr>
                <w:rStyle w:val="Hyperlink"/>
                <w:noProof/>
              </w:rPr>
              <w:t>Game II — King and seven sons</w:t>
            </w:r>
            <w:r w:rsidR="00042C32">
              <w:rPr>
                <w:noProof/>
                <w:webHidden/>
              </w:rPr>
              <w:tab/>
            </w:r>
            <w:r w:rsidR="00042C32">
              <w:rPr>
                <w:noProof/>
                <w:webHidden/>
              </w:rPr>
              <w:fldChar w:fldCharType="begin"/>
            </w:r>
            <w:r w:rsidR="00042C32">
              <w:rPr>
                <w:noProof/>
                <w:webHidden/>
              </w:rPr>
              <w:instrText xml:space="preserve"> PAGEREF _Toc177403325 \h </w:instrText>
            </w:r>
            <w:r w:rsidR="00042C32">
              <w:rPr>
                <w:noProof/>
                <w:webHidden/>
              </w:rPr>
            </w:r>
            <w:r w:rsidR="00042C32">
              <w:rPr>
                <w:noProof/>
                <w:webHidden/>
              </w:rPr>
              <w:fldChar w:fldCharType="separate"/>
            </w:r>
            <w:r w:rsidR="00042C32">
              <w:rPr>
                <w:noProof/>
                <w:webHidden/>
              </w:rPr>
              <w:t>3</w:t>
            </w:r>
            <w:r w:rsidR="00042C32">
              <w:rPr>
                <w:noProof/>
                <w:webHidden/>
              </w:rPr>
              <w:fldChar w:fldCharType="end"/>
            </w:r>
          </w:hyperlink>
        </w:p>
        <w:p w14:paraId="4C620412" w14:textId="5A8CC3E3" w:rsidR="00042C32" w:rsidRDefault="00276A0A">
          <w:pPr>
            <w:pStyle w:val="TOC2"/>
            <w:tabs>
              <w:tab w:val="right" w:leader="dot" w:pos="9350"/>
            </w:tabs>
            <w:rPr>
              <w:rFonts w:eastAsiaTheme="minorEastAsia" w:cstheme="minorBidi"/>
              <w:noProof/>
              <w:kern w:val="2"/>
              <w14:ligatures w14:val="standardContextual"/>
            </w:rPr>
          </w:pPr>
          <w:hyperlink w:anchor="_Toc177403326" w:history="1">
            <w:r w:rsidR="00042C32" w:rsidRPr="00E9569D">
              <w:rPr>
                <w:rStyle w:val="Hyperlink"/>
                <w:noProof/>
              </w:rPr>
              <w:t>How Terramare got its Name</w:t>
            </w:r>
            <w:r w:rsidR="00042C32">
              <w:rPr>
                <w:noProof/>
                <w:webHidden/>
              </w:rPr>
              <w:tab/>
            </w:r>
            <w:r w:rsidR="00042C32">
              <w:rPr>
                <w:noProof/>
                <w:webHidden/>
              </w:rPr>
              <w:fldChar w:fldCharType="begin"/>
            </w:r>
            <w:r w:rsidR="00042C32">
              <w:rPr>
                <w:noProof/>
                <w:webHidden/>
              </w:rPr>
              <w:instrText xml:space="preserve"> PAGEREF _Toc177403326 \h </w:instrText>
            </w:r>
            <w:r w:rsidR="00042C32">
              <w:rPr>
                <w:noProof/>
                <w:webHidden/>
              </w:rPr>
            </w:r>
            <w:r w:rsidR="00042C32">
              <w:rPr>
                <w:noProof/>
                <w:webHidden/>
              </w:rPr>
              <w:fldChar w:fldCharType="separate"/>
            </w:r>
            <w:r w:rsidR="00042C32">
              <w:rPr>
                <w:noProof/>
                <w:webHidden/>
              </w:rPr>
              <w:t>3</w:t>
            </w:r>
            <w:r w:rsidR="00042C32">
              <w:rPr>
                <w:noProof/>
                <w:webHidden/>
              </w:rPr>
              <w:fldChar w:fldCharType="end"/>
            </w:r>
          </w:hyperlink>
        </w:p>
        <w:p w14:paraId="6743082B" w14:textId="76A46A7D" w:rsidR="00042C32" w:rsidRDefault="00276A0A">
          <w:pPr>
            <w:pStyle w:val="TOC2"/>
            <w:tabs>
              <w:tab w:val="right" w:leader="dot" w:pos="9350"/>
            </w:tabs>
            <w:rPr>
              <w:rFonts w:eastAsiaTheme="minorEastAsia" w:cstheme="minorBidi"/>
              <w:noProof/>
              <w:kern w:val="2"/>
              <w14:ligatures w14:val="standardContextual"/>
            </w:rPr>
          </w:pPr>
          <w:hyperlink w:anchor="_Toc177403327" w:history="1">
            <w:r w:rsidR="00042C32" w:rsidRPr="00E9569D">
              <w:rPr>
                <w:rStyle w:val="Hyperlink"/>
                <w:noProof/>
              </w:rPr>
              <w:t>Terramare of Montale</w:t>
            </w:r>
            <w:r w:rsidR="00042C32">
              <w:rPr>
                <w:noProof/>
                <w:webHidden/>
              </w:rPr>
              <w:tab/>
            </w:r>
            <w:r w:rsidR="00042C32">
              <w:rPr>
                <w:noProof/>
                <w:webHidden/>
              </w:rPr>
              <w:fldChar w:fldCharType="begin"/>
            </w:r>
            <w:r w:rsidR="00042C32">
              <w:rPr>
                <w:noProof/>
                <w:webHidden/>
              </w:rPr>
              <w:instrText xml:space="preserve"> PAGEREF _Toc177403327 \h </w:instrText>
            </w:r>
            <w:r w:rsidR="00042C32">
              <w:rPr>
                <w:noProof/>
                <w:webHidden/>
              </w:rPr>
            </w:r>
            <w:r w:rsidR="00042C32">
              <w:rPr>
                <w:noProof/>
                <w:webHidden/>
              </w:rPr>
              <w:fldChar w:fldCharType="separate"/>
            </w:r>
            <w:r w:rsidR="00042C32">
              <w:rPr>
                <w:noProof/>
                <w:webHidden/>
              </w:rPr>
              <w:t>3</w:t>
            </w:r>
            <w:r w:rsidR="00042C32">
              <w:rPr>
                <w:noProof/>
                <w:webHidden/>
              </w:rPr>
              <w:fldChar w:fldCharType="end"/>
            </w:r>
          </w:hyperlink>
        </w:p>
        <w:p w14:paraId="119D4D77" w14:textId="1713A5BC" w:rsidR="00042C32" w:rsidRDefault="00276A0A">
          <w:pPr>
            <w:pStyle w:val="TOC1"/>
            <w:tabs>
              <w:tab w:val="right" w:leader="dot" w:pos="9350"/>
            </w:tabs>
            <w:rPr>
              <w:rFonts w:eastAsiaTheme="minorEastAsia" w:cstheme="minorBidi"/>
              <w:noProof/>
              <w:kern w:val="2"/>
              <w14:ligatures w14:val="standardContextual"/>
            </w:rPr>
          </w:pPr>
          <w:hyperlink w:anchor="_Toc177403328" w:history="1">
            <w:r w:rsidR="00042C32" w:rsidRPr="00E9569D">
              <w:rPr>
                <w:rStyle w:val="Hyperlink"/>
                <w:noProof/>
              </w:rPr>
              <w:t>Game IIi — tales of siloan</w:t>
            </w:r>
            <w:r w:rsidR="00042C32">
              <w:rPr>
                <w:noProof/>
                <w:webHidden/>
              </w:rPr>
              <w:tab/>
            </w:r>
            <w:r w:rsidR="00042C32">
              <w:rPr>
                <w:noProof/>
                <w:webHidden/>
              </w:rPr>
              <w:fldChar w:fldCharType="begin"/>
            </w:r>
            <w:r w:rsidR="00042C32">
              <w:rPr>
                <w:noProof/>
                <w:webHidden/>
              </w:rPr>
              <w:instrText xml:space="preserve"> PAGEREF _Toc177403328 \h </w:instrText>
            </w:r>
            <w:r w:rsidR="00042C32">
              <w:rPr>
                <w:noProof/>
                <w:webHidden/>
              </w:rPr>
            </w:r>
            <w:r w:rsidR="00042C32">
              <w:rPr>
                <w:noProof/>
                <w:webHidden/>
              </w:rPr>
              <w:fldChar w:fldCharType="separate"/>
            </w:r>
            <w:r w:rsidR="00042C32">
              <w:rPr>
                <w:noProof/>
                <w:webHidden/>
              </w:rPr>
              <w:t>4</w:t>
            </w:r>
            <w:r w:rsidR="00042C32">
              <w:rPr>
                <w:noProof/>
                <w:webHidden/>
              </w:rPr>
              <w:fldChar w:fldCharType="end"/>
            </w:r>
          </w:hyperlink>
        </w:p>
        <w:p w14:paraId="5AB17AA9" w14:textId="50743FE7" w:rsidR="00042C32" w:rsidRDefault="00276A0A">
          <w:pPr>
            <w:pStyle w:val="TOC1"/>
            <w:tabs>
              <w:tab w:val="right" w:leader="dot" w:pos="9350"/>
            </w:tabs>
            <w:rPr>
              <w:rFonts w:eastAsiaTheme="minorEastAsia" w:cstheme="minorBidi"/>
              <w:noProof/>
              <w:kern w:val="2"/>
              <w14:ligatures w14:val="standardContextual"/>
            </w:rPr>
          </w:pPr>
          <w:hyperlink w:anchor="_Toc177403329" w:history="1">
            <w:r w:rsidR="00042C32" w:rsidRPr="00E9569D">
              <w:rPr>
                <w:rStyle w:val="Hyperlink"/>
                <w:noProof/>
              </w:rPr>
              <w:t>Game IV — tales of obatala</w:t>
            </w:r>
            <w:r w:rsidR="00042C32">
              <w:rPr>
                <w:noProof/>
                <w:webHidden/>
              </w:rPr>
              <w:tab/>
            </w:r>
            <w:r w:rsidR="00042C32">
              <w:rPr>
                <w:noProof/>
                <w:webHidden/>
              </w:rPr>
              <w:fldChar w:fldCharType="begin"/>
            </w:r>
            <w:r w:rsidR="00042C32">
              <w:rPr>
                <w:noProof/>
                <w:webHidden/>
              </w:rPr>
              <w:instrText xml:space="preserve"> PAGEREF _Toc177403329 \h </w:instrText>
            </w:r>
            <w:r w:rsidR="00042C32">
              <w:rPr>
                <w:noProof/>
                <w:webHidden/>
              </w:rPr>
            </w:r>
            <w:r w:rsidR="00042C32">
              <w:rPr>
                <w:noProof/>
                <w:webHidden/>
              </w:rPr>
              <w:fldChar w:fldCharType="separate"/>
            </w:r>
            <w:r w:rsidR="00042C32">
              <w:rPr>
                <w:noProof/>
                <w:webHidden/>
              </w:rPr>
              <w:t>5</w:t>
            </w:r>
            <w:r w:rsidR="00042C32">
              <w:rPr>
                <w:noProof/>
                <w:webHidden/>
              </w:rPr>
              <w:fldChar w:fldCharType="end"/>
            </w:r>
          </w:hyperlink>
        </w:p>
        <w:p w14:paraId="65BB9A95" w14:textId="29D223F6" w:rsidR="00042C32" w:rsidRDefault="00276A0A">
          <w:pPr>
            <w:pStyle w:val="TOC1"/>
            <w:tabs>
              <w:tab w:val="right" w:leader="dot" w:pos="9350"/>
            </w:tabs>
            <w:rPr>
              <w:rFonts w:eastAsiaTheme="minorEastAsia" w:cstheme="minorBidi"/>
              <w:noProof/>
              <w:kern w:val="2"/>
              <w14:ligatures w14:val="standardContextual"/>
            </w:rPr>
          </w:pPr>
          <w:hyperlink w:anchor="_Toc177403330" w:history="1">
            <w:r w:rsidR="00042C32" w:rsidRPr="00E9569D">
              <w:rPr>
                <w:rStyle w:val="Hyperlink"/>
                <w:noProof/>
              </w:rPr>
              <w:t>Game V — lila vs fila</w:t>
            </w:r>
            <w:r w:rsidR="00042C32">
              <w:rPr>
                <w:noProof/>
                <w:webHidden/>
              </w:rPr>
              <w:tab/>
            </w:r>
            <w:r w:rsidR="00042C32">
              <w:rPr>
                <w:noProof/>
                <w:webHidden/>
              </w:rPr>
              <w:fldChar w:fldCharType="begin"/>
            </w:r>
            <w:r w:rsidR="00042C32">
              <w:rPr>
                <w:noProof/>
                <w:webHidden/>
              </w:rPr>
              <w:instrText xml:space="preserve"> PAGEREF _Toc177403330 \h </w:instrText>
            </w:r>
            <w:r w:rsidR="00042C32">
              <w:rPr>
                <w:noProof/>
                <w:webHidden/>
              </w:rPr>
            </w:r>
            <w:r w:rsidR="00042C32">
              <w:rPr>
                <w:noProof/>
                <w:webHidden/>
              </w:rPr>
              <w:fldChar w:fldCharType="separate"/>
            </w:r>
            <w:r w:rsidR="00042C32">
              <w:rPr>
                <w:noProof/>
                <w:webHidden/>
              </w:rPr>
              <w:t>6</w:t>
            </w:r>
            <w:r w:rsidR="00042C32">
              <w:rPr>
                <w:noProof/>
                <w:webHidden/>
              </w:rPr>
              <w:fldChar w:fldCharType="end"/>
            </w:r>
          </w:hyperlink>
        </w:p>
        <w:p w14:paraId="69262343" w14:textId="1ADA9E44" w:rsidR="00042C32" w:rsidRDefault="00276A0A">
          <w:pPr>
            <w:pStyle w:val="TOC1"/>
            <w:tabs>
              <w:tab w:val="right" w:leader="dot" w:pos="9350"/>
            </w:tabs>
            <w:rPr>
              <w:rFonts w:eastAsiaTheme="minorEastAsia" w:cstheme="minorBidi"/>
              <w:noProof/>
              <w:kern w:val="2"/>
              <w14:ligatures w14:val="standardContextual"/>
            </w:rPr>
          </w:pPr>
          <w:hyperlink w:anchor="_Toc177403331" w:history="1">
            <w:r w:rsidR="00042C32" w:rsidRPr="00E9569D">
              <w:rPr>
                <w:rStyle w:val="Hyperlink"/>
                <w:noProof/>
              </w:rPr>
              <w:t>Game VI — the boy hunter</w:t>
            </w:r>
            <w:r w:rsidR="00042C32">
              <w:rPr>
                <w:noProof/>
                <w:webHidden/>
              </w:rPr>
              <w:tab/>
            </w:r>
            <w:r w:rsidR="00042C32">
              <w:rPr>
                <w:noProof/>
                <w:webHidden/>
              </w:rPr>
              <w:fldChar w:fldCharType="begin"/>
            </w:r>
            <w:r w:rsidR="00042C32">
              <w:rPr>
                <w:noProof/>
                <w:webHidden/>
              </w:rPr>
              <w:instrText xml:space="preserve"> PAGEREF _Toc177403331 \h </w:instrText>
            </w:r>
            <w:r w:rsidR="00042C32">
              <w:rPr>
                <w:noProof/>
                <w:webHidden/>
              </w:rPr>
            </w:r>
            <w:r w:rsidR="00042C32">
              <w:rPr>
                <w:noProof/>
                <w:webHidden/>
              </w:rPr>
              <w:fldChar w:fldCharType="separate"/>
            </w:r>
            <w:r w:rsidR="00042C32">
              <w:rPr>
                <w:noProof/>
                <w:webHidden/>
              </w:rPr>
              <w:t>7</w:t>
            </w:r>
            <w:r w:rsidR="00042C32">
              <w:rPr>
                <w:noProof/>
                <w:webHidden/>
              </w:rPr>
              <w:fldChar w:fldCharType="end"/>
            </w:r>
          </w:hyperlink>
        </w:p>
        <w:p w14:paraId="7723B912" w14:textId="3B49A9BD" w:rsidR="00042C32" w:rsidRDefault="00276A0A">
          <w:pPr>
            <w:pStyle w:val="TOC1"/>
            <w:tabs>
              <w:tab w:val="right" w:leader="dot" w:pos="9350"/>
            </w:tabs>
            <w:rPr>
              <w:rFonts w:eastAsiaTheme="minorEastAsia" w:cstheme="minorBidi"/>
              <w:noProof/>
              <w:kern w:val="2"/>
              <w14:ligatures w14:val="standardContextual"/>
            </w:rPr>
          </w:pPr>
          <w:hyperlink w:anchor="_Toc177403332" w:history="1">
            <w:r w:rsidR="00042C32" w:rsidRPr="00E9569D">
              <w:rPr>
                <w:rStyle w:val="Hyperlink"/>
                <w:noProof/>
              </w:rPr>
              <w:t>Game vII — king gumbi and the lost daughter</w:t>
            </w:r>
            <w:r w:rsidR="00042C32">
              <w:rPr>
                <w:noProof/>
                <w:webHidden/>
              </w:rPr>
              <w:tab/>
            </w:r>
            <w:r w:rsidR="00042C32">
              <w:rPr>
                <w:noProof/>
                <w:webHidden/>
              </w:rPr>
              <w:fldChar w:fldCharType="begin"/>
            </w:r>
            <w:r w:rsidR="00042C32">
              <w:rPr>
                <w:noProof/>
                <w:webHidden/>
              </w:rPr>
              <w:instrText xml:space="preserve"> PAGEREF _Toc177403332 \h </w:instrText>
            </w:r>
            <w:r w:rsidR="00042C32">
              <w:rPr>
                <w:noProof/>
                <w:webHidden/>
              </w:rPr>
            </w:r>
            <w:r w:rsidR="00042C32">
              <w:rPr>
                <w:noProof/>
                <w:webHidden/>
              </w:rPr>
              <w:fldChar w:fldCharType="separate"/>
            </w:r>
            <w:r w:rsidR="00042C32">
              <w:rPr>
                <w:noProof/>
                <w:webHidden/>
              </w:rPr>
              <w:t>8</w:t>
            </w:r>
            <w:r w:rsidR="00042C32">
              <w:rPr>
                <w:noProof/>
                <w:webHidden/>
              </w:rPr>
              <w:fldChar w:fldCharType="end"/>
            </w:r>
          </w:hyperlink>
        </w:p>
        <w:p w14:paraId="307FF1C8" w14:textId="3C278113" w:rsidR="00042C32" w:rsidRDefault="00276A0A">
          <w:pPr>
            <w:pStyle w:val="TOC1"/>
            <w:tabs>
              <w:tab w:val="right" w:leader="dot" w:pos="9350"/>
            </w:tabs>
            <w:rPr>
              <w:rFonts w:eastAsiaTheme="minorEastAsia" w:cstheme="minorBidi"/>
              <w:noProof/>
              <w:kern w:val="2"/>
              <w14:ligatures w14:val="standardContextual"/>
            </w:rPr>
          </w:pPr>
          <w:hyperlink w:anchor="_Toc177403333" w:history="1">
            <w:r w:rsidR="00042C32" w:rsidRPr="00E9569D">
              <w:rPr>
                <w:rStyle w:val="Hyperlink"/>
                <w:noProof/>
              </w:rPr>
              <w:t>Game VIII — tortoise tales</w:t>
            </w:r>
            <w:r w:rsidR="00042C32">
              <w:rPr>
                <w:noProof/>
                <w:webHidden/>
              </w:rPr>
              <w:tab/>
            </w:r>
            <w:r w:rsidR="00042C32">
              <w:rPr>
                <w:noProof/>
                <w:webHidden/>
              </w:rPr>
              <w:fldChar w:fldCharType="begin"/>
            </w:r>
            <w:r w:rsidR="00042C32">
              <w:rPr>
                <w:noProof/>
                <w:webHidden/>
              </w:rPr>
              <w:instrText xml:space="preserve"> PAGEREF _Toc177403333 \h </w:instrText>
            </w:r>
            <w:r w:rsidR="00042C32">
              <w:rPr>
                <w:noProof/>
                <w:webHidden/>
              </w:rPr>
            </w:r>
            <w:r w:rsidR="00042C32">
              <w:rPr>
                <w:noProof/>
                <w:webHidden/>
              </w:rPr>
              <w:fldChar w:fldCharType="separate"/>
            </w:r>
            <w:r w:rsidR="00042C32">
              <w:rPr>
                <w:noProof/>
                <w:webHidden/>
              </w:rPr>
              <w:t>9</w:t>
            </w:r>
            <w:r w:rsidR="00042C32">
              <w:rPr>
                <w:noProof/>
                <w:webHidden/>
              </w:rPr>
              <w:fldChar w:fldCharType="end"/>
            </w:r>
          </w:hyperlink>
        </w:p>
        <w:p w14:paraId="376B6471" w14:textId="457C6B87" w:rsidR="00042C32" w:rsidRDefault="00276A0A">
          <w:pPr>
            <w:pStyle w:val="TOC1"/>
            <w:tabs>
              <w:tab w:val="right" w:leader="dot" w:pos="9350"/>
            </w:tabs>
            <w:rPr>
              <w:rFonts w:eastAsiaTheme="minorEastAsia" w:cstheme="minorBidi"/>
              <w:noProof/>
              <w:kern w:val="2"/>
              <w14:ligatures w14:val="standardContextual"/>
            </w:rPr>
          </w:pPr>
          <w:hyperlink w:anchor="_Toc177403334" w:history="1">
            <w:r w:rsidR="00042C32" w:rsidRPr="00E9569D">
              <w:rPr>
                <w:rStyle w:val="Hyperlink"/>
                <w:noProof/>
              </w:rPr>
              <w:t>Game IX — queen of the pool</w:t>
            </w:r>
            <w:r w:rsidR="00042C32">
              <w:rPr>
                <w:noProof/>
                <w:webHidden/>
              </w:rPr>
              <w:tab/>
            </w:r>
            <w:r w:rsidR="00042C32">
              <w:rPr>
                <w:noProof/>
                <w:webHidden/>
              </w:rPr>
              <w:fldChar w:fldCharType="begin"/>
            </w:r>
            <w:r w:rsidR="00042C32">
              <w:rPr>
                <w:noProof/>
                <w:webHidden/>
              </w:rPr>
              <w:instrText xml:space="preserve"> PAGEREF _Toc177403334 \h </w:instrText>
            </w:r>
            <w:r w:rsidR="00042C32">
              <w:rPr>
                <w:noProof/>
                <w:webHidden/>
              </w:rPr>
            </w:r>
            <w:r w:rsidR="00042C32">
              <w:rPr>
                <w:noProof/>
                <w:webHidden/>
              </w:rPr>
              <w:fldChar w:fldCharType="separate"/>
            </w:r>
            <w:r w:rsidR="00042C32">
              <w:rPr>
                <w:noProof/>
                <w:webHidden/>
              </w:rPr>
              <w:t>10</w:t>
            </w:r>
            <w:r w:rsidR="00042C32">
              <w:rPr>
                <w:noProof/>
                <w:webHidden/>
              </w:rPr>
              <w:fldChar w:fldCharType="end"/>
            </w:r>
          </w:hyperlink>
        </w:p>
        <w:p w14:paraId="2DF91446" w14:textId="53B0AC9E" w:rsidR="00042C32" w:rsidRDefault="00276A0A">
          <w:pPr>
            <w:pStyle w:val="TOC1"/>
            <w:tabs>
              <w:tab w:val="right" w:leader="dot" w:pos="9350"/>
            </w:tabs>
            <w:rPr>
              <w:rFonts w:eastAsiaTheme="minorEastAsia" w:cstheme="minorBidi"/>
              <w:noProof/>
              <w:kern w:val="2"/>
              <w14:ligatures w14:val="standardContextual"/>
            </w:rPr>
          </w:pPr>
          <w:hyperlink w:anchor="_Toc177403335" w:history="1">
            <w:r w:rsidR="00042C32" w:rsidRPr="00E9569D">
              <w:rPr>
                <w:rStyle w:val="Hyperlink"/>
                <w:noProof/>
              </w:rPr>
              <w:t>Game x — cattle and snake tales</w:t>
            </w:r>
            <w:r w:rsidR="00042C32">
              <w:rPr>
                <w:noProof/>
                <w:webHidden/>
              </w:rPr>
              <w:tab/>
            </w:r>
            <w:r w:rsidR="00042C32">
              <w:rPr>
                <w:noProof/>
                <w:webHidden/>
              </w:rPr>
              <w:fldChar w:fldCharType="begin"/>
            </w:r>
            <w:r w:rsidR="00042C32">
              <w:rPr>
                <w:noProof/>
                <w:webHidden/>
              </w:rPr>
              <w:instrText xml:space="preserve"> PAGEREF _Toc177403335 \h </w:instrText>
            </w:r>
            <w:r w:rsidR="00042C32">
              <w:rPr>
                <w:noProof/>
                <w:webHidden/>
              </w:rPr>
            </w:r>
            <w:r w:rsidR="00042C32">
              <w:rPr>
                <w:noProof/>
                <w:webHidden/>
              </w:rPr>
              <w:fldChar w:fldCharType="separate"/>
            </w:r>
            <w:r w:rsidR="00042C32">
              <w:rPr>
                <w:noProof/>
                <w:webHidden/>
              </w:rPr>
              <w:t>11</w:t>
            </w:r>
            <w:r w:rsidR="00042C32">
              <w:rPr>
                <w:noProof/>
                <w:webHidden/>
              </w:rPr>
              <w:fldChar w:fldCharType="end"/>
            </w:r>
          </w:hyperlink>
        </w:p>
        <w:p w14:paraId="478B975F" w14:textId="7A31F234" w:rsidR="00042C32" w:rsidRDefault="00276A0A">
          <w:pPr>
            <w:pStyle w:val="TOC1"/>
            <w:tabs>
              <w:tab w:val="right" w:leader="dot" w:pos="9350"/>
            </w:tabs>
            <w:rPr>
              <w:rFonts w:eastAsiaTheme="minorEastAsia" w:cstheme="minorBidi"/>
              <w:noProof/>
              <w:kern w:val="2"/>
              <w14:ligatures w14:val="standardContextual"/>
            </w:rPr>
          </w:pPr>
          <w:hyperlink w:anchor="_Toc177403336" w:history="1">
            <w:r w:rsidR="00042C32" w:rsidRPr="00E9569D">
              <w:rPr>
                <w:rStyle w:val="Hyperlink"/>
                <w:noProof/>
              </w:rPr>
              <w:t>Game xI — akim and the jealous seven</w:t>
            </w:r>
            <w:r w:rsidR="00042C32">
              <w:rPr>
                <w:noProof/>
                <w:webHidden/>
              </w:rPr>
              <w:tab/>
            </w:r>
            <w:r w:rsidR="00042C32">
              <w:rPr>
                <w:noProof/>
                <w:webHidden/>
              </w:rPr>
              <w:fldChar w:fldCharType="begin"/>
            </w:r>
            <w:r w:rsidR="00042C32">
              <w:rPr>
                <w:noProof/>
                <w:webHidden/>
              </w:rPr>
              <w:instrText xml:space="preserve"> PAGEREF _Toc177403336 \h </w:instrText>
            </w:r>
            <w:r w:rsidR="00042C32">
              <w:rPr>
                <w:noProof/>
                <w:webHidden/>
              </w:rPr>
            </w:r>
            <w:r w:rsidR="00042C32">
              <w:rPr>
                <w:noProof/>
                <w:webHidden/>
              </w:rPr>
              <w:fldChar w:fldCharType="separate"/>
            </w:r>
            <w:r w:rsidR="00042C32">
              <w:rPr>
                <w:noProof/>
                <w:webHidden/>
              </w:rPr>
              <w:t>12</w:t>
            </w:r>
            <w:r w:rsidR="00042C32">
              <w:rPr>
                <w:noProof/>
                <w:webHidden/>
              </w:rPr>
              <w:fldChar w:fldCharType="end"/>
            </w:r>
          </w:hyperlink>
        </w:p>
        <w:p w14:paraId="513AFE76" w14:textId="45EC6EDD" w:rsidR="00042C32" w:rsidRDefault="00276A0A">
          <w:pPr>
            <w:pStyle w:val="TOC1"/>
            <w:tabs>
              <w:tab w:val="right" w:leader="dot" w:pos="9350"/>
            </w:tabs>
            <w:rPr>
              <w:rFonts w:eastAsiaTheme="minorEastAsia" w:cstheme="minorBidi"/>
              <w:noProof/>
              <w:kern w:val="2"/>
              <w14:ligatures w14:val="standardContextual"/>
            </w:rPr>
          </w:pPr>
          <w:hyperlink w:anchor="_Toc177403337" w:history="1">
            <w:r w:rsidR="00042C32" w:rsidRPr="00E9569D">
              <w:rPr>
                <w:rStyle w:val="Hyperlink"/>
                <w:noProof/>
              </w:rPr>
              <w:t>Game xIi — bonus game</w:t>
            </w:r>
            <w:r w:rsidR="00042C32">
              <w:rPr>
                <w:noProof/>
                <w:webHidden/>
              </w:rPr>
              <w:tab/>
            </w:r>
            <w:r w:rsidR="00042C32">
              <w:rPr>
                <w:noProof/>
                <w:webHidden/>
              </w:rPr>
              <w:fldChar w:fldCharType="begin"/>
            </w:r>
            <w:r w:rsidR="00042C32">
              <w:rPr>
                <w:noProof/>
                <w:webHidden/>
              </w:rPr>
              <w:instrText xml:space="preserve"> PAGEREF _Toc177403337 \h </w:instrText>
            </w:r>
            <w:r w:rsidR="00042C32">
              <w:rPr>
                <w:noProof/>
                <w:webHidden/>
              </w:rPr>
            </w:r>
            <w:r w:rsidR="00042C32">
              <w:rPr>
                <w:noProof/>
                <w:webHidden/>
              </w:rPr>
              <w:fldChar w:fldCharType="separate"/>
            </w:r>
            <w:r w:rsidR="00042C32">
              <w:rPr>
                <w:noProof/>
                <w:webHidden/>
              </w:rPr>
              <w:t>13</w:t>
            </w:r>
            <w:r w:rsidR="00042C32">
              <w:rPr>
                <w:noProof/>
                <w:webHidden/>
              </w:rPr>
              <w:fldChar w:fldCharType="end"/>
            </w:r>
          </w:hyperlink>
        </w:p>
        <w:p w14:paraId="2156BBED" w14:textId="5F40E4BC" w:rsidR="00DA2E5D" w:rsidRDefault="00DA2E5D">
          <w:r>
            <w:rPr>
              <w:b/>
              <w:bCs/>
              <w:noProof/>
            </w:rPr>
            <w:fldChar w:fldCharType="end"/>
          </w:r>
        </w:p>
      </w:sdtContent>
    </w:sdt>
    <w:p w14:paraId="177444EC" w14:textId="77777777" w:rsidR="002560AC" w:rsidRPr="00AE40E9" w:rsidRDefault="002560AC">
      <w:pPr>
        <w:jc w:val="center"/>
        <w:rPr>
          <w:rFonts w:ascii="Times New Roman" w:hAnsi="Times New Roman"/>
        </w:rPr>
      </w:pPr>
    </w:p>
    <w:p w14:paraId="6284D2B2" w14:textId="77777777" w:rsidR="00B76BB3" w:rsidRDefault="00B76BB3">
      <w:pPr>
        <w:jc w:val="right"/>
        <w:rPr>
          <w:rFonts w:ascii="Times New Roman" w:hAnsi="Times New Roman"/>
        </w:rPr>
        <w:sectPr w:rsidR="00B76BB3" w:rsidSect="00FF3B53">
          <w:pgSz w:w="12240" w:h="15840" w:code="1"/>
          <w:pgMar w:top="1440" w:right="1440" w:bottom="1440" w:left="1440" w:header="720" w:footer="720" w:gutter="0"/>
          <w:pgNumType w:fmt="lowerRoman"/>
          <w:cols w:space="720"/>
          <w:docGrid w:linePitch="326" w:charSpace="-6350"/>
        </w:sectPr>
      </w:pPr>
    </w:p>
    <w:p w14:paraId="1C93E303" w14:textId="0F80BEEC" w:rsidR="002560AC" w:rsidRPr="00B55FEF" w:rsidRDefault="00FF6397" w:rsidP="00B55FEF">
      <w:pPr>
        <w:pStyle w:val="Heading1"/>
      </w:pPr>
      <w:bookmarkStart w:id="0" w:name="_Toc177403324"/>
      <w:r>
        <w:lastRenderedPageBreak/>
        <w:t>Game i</w:t>
      </w:r>
      <w:r w:rsidR="006E0794" w:rsidRPr="00B55FEF">
        <w:t xml:space="preserve"> </w:t>
      </w:r>
      <w:r w:rsidR="00BA6544" w:rsidRPr="00B55FEF">
        <w:t>—</w:t>
      </w:r>
      <w:r w:rsidR="006E0794" w:rsidRPr="00B55FEF">
        <w:t xml:space="preserve"> </w:t>
      </w:r>
      <w:sdt>
        <w:sdtPr>
          <w:id w:val="-1644031328"/>
          <w:placeholder>
            <w:docPart w:val="1114CB490A4B4AA18B98F8AFCDBD6782"/>
          </w:placeholder>
          <w15:appearance w15:val="hidden"/>
        </w:sdtPr>
        <w:sdtEndPr/>
        <w:sdtContent>
          <w:r w:rsidR="00644381">
            <w:t>AfRICAN DIETIES</w:t>
          </w:r>
          <w:r w:rsidR="002B01EA">
            <w:t xml:space="preserve"> and Lore</w:t>
          </w:r>
        </w:sdtContent>
      </w:sdt>
      <w:bookmarkEnd w:id="0"/>
    </w:p>
    <w:sdt>
      <w:sdtPr>
        <w:rPr>
          <w:rFonts w:ascii="Times New Roman" w:hAnsi="Times New Roman"/>
        </w:rPr>
        <w:id w:val="798345661"/>
        <w:placeholder>
          <w:docPart w:val="96BFF61F661341879D4B1983735422D2"/>
        </w:placeholder>
        <w:temporary/>
        <w:showingPlcHdr/>
        <w15:appearance w15:val="hidden"/>
      </w:sdtPr>
      <w:sdtEndPr/>
      <w:sdtContent>
        <w:p w14:paraId="7078B697" w14:textId="77777777" w:rsidR="002560AC" w:rsidRPr="00AE40E9" w:rsidRDefault="006E0794" w:rsidP="006E0794">
          <w:pPr>
            <w:pStyle w:val="TipText"/>
            <w:rPr>
              <w:rFonts w:ascii="Times New Roman" w:hAnsi="Times New Roman"/>
            </w:rPr>
          </w:pPr>
          <w:r w:rsidRPr="006E0794">
            <w:t>The chapter title is intended to start approximately one-third the way down the page. The spacing is built into the Heading 1 style. To ensure spacing is correct, insert a Next Page Section Break at the end of each chapter prior to beginning a new chapter.  To do that, go to the Layout ribbon, choose “Breaks,” and select “Next Page” under the “Section Breaks” section of the menu.</w:t>
          </w:r>
        </w:p>
      </w:sdtContent>
    </w:sdt>
    <w:sdt>
      <w:sdtPr>
        <w:id w:val="-918084776"/>
        <w:placeholder>
          <w:docPart w:val="09F4CA8C99A448DB88D9150CF6A036E4"/>
        </w:placeholder>
        <w:temporary/>
        <w:showingPlcHdr/>
        <w15:appearance w15:val="hidden"/>
      </w:sdtPr>
      <w:sdtEndPr/>
      <w:sdtContent>
        <w:p w14:paraId="6201AA27" w14:textId="77777777" w:rsidR="002560AC" w:rsidRPr="00AE40E9" w:rsidRDefault="006E0794">
          <w:r w:rsidRPr="006E0794">
            <w:t>[Opening Paragraph]</w:t>
          </w:r>
        </w:p>
      </w:sdtContent>
    </w:sdt>
    <w:sdt>
      <w:sdtPr>
        <w:id w:val="1067999913"/>
        <w:placeholder>
          <w:docPart w:val="1865FAAFD4D147688D664D9C2D59E63B"/>
        </w:placeholder>
        <w:temporary/>
        <w:showingPlcHdr/>
        <w15:appearance w15:val="hidden"/>
      </w:sdtPr>
      <w:sdtEndPr/>
      <w:sdtContent>
        <w:p w14:paraId="74E97833" w14:textId="77777777" w:rsidR="000C0EE8" w:rsidRPr="000C0EE8" w:rsidRDefault="002078A4" w:rsidP="000C0EE8">
          <w:pPr>
            <w:pStyle w:val="TipText"/>
          </w:pPr>
          <w:r w:rsidRPr="002078A4">
            <w:t xml:space="preserve">Click on “Opening Paragraph” above and start typing your book.  </w:t>
          </w:r>
          <w:r w:rsidR="006E0794" w:rsidRPr="006E0794">
            <w:t xml:space="preserve">This is the opening paragraph of your chapter and is hence without indentation. </w:t>
          </w:r>
          <w:r w:rsidR="000C0EE8" w:rsidRPr="000C0EE8">
            <w:t>Introduce your story and set the stage for the rest of the novel. Ensure that the first few lines of the introductory paragraph and the first few paragraphs of the chapter hook the readers’ interest. The more visual your writing is, the better.</w:t>
          </w:r>
        </w:p>
        <w:p w14:paraId="3BB53B28" w14:textId="77777777" w:rsidR="002560AC" w:rsidRDefault="002078A4" w:rsidP="002078A4">
          <w:pPr>
            <w:pStyle w:val="TipText"/>
          </w:pPr>
          <w:r w:rsidRPr="002078A4">
            <w:t>Use the style called “</w:t>
          </w:r>
          <w:r w:rsidRPr="002078A4">
            <w:rPr>
              <w:b/>
            </w:rPr>
            <w:t>Normal</w:t>
          </w:r>
          <w:r w:rsidRPr="002078A4">
            <w:t>” for the Opening Paragraph.</w:t>
          </w:r>
        </w:p>
      </w:sdtContent>
    </w:sdt>
    <w:sdt>
      <w:sdtPr>
        <w:id w:val="1893932319"/>
        <w:placeholder>
          <w:docPart w:val="0DB27DAC2F4C44879F16E711AEF1C2B9"/>
        </w:placeholder>
        <w:temporary/>
        <w:showingPlcHdr/>
        <w15:appearance w15:val="hidden"/>
      </w:sdtPr>
      <w:sdtEndPr/>
      <w:sdtContent>
        <w:p w14:paraId="32AB4679" w14:textId="77777777" w:rsidR="006E0794" w:rsidRPr="002078A4" w:rsidRDefault="002078A4" w:rsidP="002078A4">
          <w:pPr>
            <w:pStyle w:val="NormalIndent"/>
          </w:pPr>
          <w:r w:rsidRPr="002078A4">
            <w:rPr>
              <w:rStyle w:val="PlaceholderText"/>
              <w:color w:val="auto"/>
            </w:rPr>
            <w:t>[Next Body Paragraph]</w:t>
          </w:r>
        </w:p>
      </w:sdtContent>
    </w:sdt>
    <w:sdt>
      <w:sdtPr>
        <w:id w:val="912815791"/>
        <w:placeholder>
          <w:docPart w:val="1DEE8DFC0DCF4FC89A43708C854CC96A"/>
        </w:placeholder>
        <w:temporary/>
        <w:showingPlcHdr/>
        <w15:appearance w15:val="hidden"/>
      </w:sdtPr>
      <w:sdtEndPr/>
      <w:sdtContent>
        <w:p w14:paraId="6FBB5ABC" w14:textId="77777777" w:rsidR="002078A4" w:rsidRPr="002078A4" w:rsidRDefault="002078A4" w:rsidP="002078A4">
          <w:pPr>
            <w:pStyle w:val="TipText"/>
            <w:ind w:firstLine="720"/>
          </w:pPr>
          <w:r w:rsidRPr="002078A4">
            <w:t>Being a new paragraph, this one will be indented on the first line. This makes it easy for the reader to see a new paragraph among blocks of text. This is not a new scene, however! New scene beginnings are not indented and will follow the hash (#) sign.</w:t>
          </w:r>
        </w:p>
        <w:p w14:paraId="0194C2C8" w14:textId="77777777" w:rsidR="002078A4" w:rsidRDefault="002078A4" w:rsidP="002078A4">
          <w:pPr>
            <w:pStyle w:val="TipText"/>
            <w:ind w:firstLine="720"/>
          </w:pPr>
          <w:r w:rsidRPr="002078A4">
            <w:t>The second and subsequent paragraphs of each chapter will begin with a first line indent. This is built into the style called “</w:t>
          </w:r>
          <w:r w:rsidRPr="002078A4">
            <w:rPr>
              <w:b/>
            </w:rPr>
            <w:t>Normal Indent.</w:t>
          </w:r>
          <w:r w:rsidRPr="002078A4">
            <w:t>”</w:t>
          </w:r>
        </w:p>
        <w:p w14:paraId="43011619" w14:textId="77777777" w:rsidR="002078A4" w:rsidRPr="002078A4" w:rsidRDefault="002078A4" w:rsidP="002078A4">
          <w:pPr>
            <w:pStyle w:val="TipTextBullet"/>
          </w:pPr>
          <w:r w:rsidRPr="002078A4">
            <w:t>Begin every new chapter from a new page</w:t>
          </w:r>
          <w:r>
            <w:t>.</w:t>
          </w:r>
          <w:r w:rsidRPr="002078A4">
            <w:t xml:space="preserve"> </w:t>
          </w:r>
        </w:p>
        <w:p w14:paraId="1BB993B4" w14:textId="77777777" w:rsidR="002078A4" w:rsidRPr="002078A4" w:rsidRDefault="002078A4" w:rsidP="002078A4">
          <w:pPr>
            <w:pStyle w:val="TipTextBullet"/>
          </w:pPr>
          <w:r w:rsidRPr="002078A4">
            <w:t xml:space="preserve">Do not </w:t>
          </w:r>
          <w:r>
            <w:t>add</w:t>
          </w:r>
          <w:r w:rsidRPr="002078A4">
            <w:t xml:space="preserve"> any extra spaces between paragraphs. All lines are double-spaced</w:t>
          </w:r>
          <w:r>
            <w:t>. The format of double spacing is built into both Normal styles.</w:t>
          </w:r>
        </w:p>
        <w:p w14:paraId="39641E6F" w14:textId="77777777" w:rsidR="002078A4" w:rsidRPr="002078A4" w:rsidRDefault="002078A4" w:rsidP="002078A4">
          <w:pPr>
            <w:pStyle w:val="TipTextBullet"/>
          </w:pPr>
          <w:r>
            <w:t>After all punctuation, only use a single space before starting the next sentence.</w:t>
          </w:r>
        </w:p>
        <w:p w14:paraId="50F04B16" w14:textId="77777777" w:rsidR="002078A4" w:rsidRDefault="002078A4" w:rsidP="002078A4">
          <w:pPr>
            <w:pStyle w:val="TipTextBullet"/>
          </w:pPr>
          <w:r w:rsidRPr="002078A4">
            <w:t xml:space="preserve">Do not underline in your manuscript. However, you may </w:t>
          </w:r>
          <w:r w:rsidRPr="002078A4">
            <w:rPr>
              <w:i/>
              <w:iCs/>
            </w:rPr>
            <w:t xml:space="preserve">italicize </w:t>
          </w:r>
          <w:r w:rsidRPr="002078A4">
            <w:t>things</w:t>
          </w:r>
          <w:r>
            <w:t>.</w:t>
          </w:r>
          <w:r w:rsidRPr="002078A4">
            <w:t xml:space="preserve"> </w:t>
          </w:r>
        </w:p>
      </w:sdtContent>
    </w:sdt>
    <w:p w14:paraId="2D7D5EC3" w14:textId="77777777" w:rsidR="002560AC" w:rsidRPr="00AE40E9" w:rsidRDefault="00BA6544" w:rsidP="002078A4">
      <w:pPr>
        <w:pStyle w:val="NewScene"/>
        <w:rPr>
          <w:color w:val="000000"/>
        </w:rPr>
      </w:pPr>
      <w:r w:rsidRPr="00AE40E9">
        <w:t>#</w:t>
      </w:r>
    </w:p>
    <w:p w14:paraId="205D77F8" w14:textId="64027B20" w:rsidR="002078A4" w:rsidRDefault="005929DD" w:rsidP="005929DD">
      <w:pPr>
        <w:pStyle w:val="TipText"/>
        <w:rPr>
          <w:rFonts w:ascii="Times New Roman" w:hAnsi="Times New Roman"/>
          <w:color w:val="000000"/>
        </w:rPr>
      </w:pPr>
      <w:r>
        <w:rPr>
          <w:rFonts w:ascii="Times New Roman" w:hAnsi="Times New Roman"/>
          <w:color w:val="000000"/>
        </w:rPr>
        <w:t xml:space="preserve"> </w:t>
      </w:r>
    </w:p>
    <w:sdt>
      <w:sdtPr>
        <w:id w:val="-1323106218"/>
        <w:placeholder>
          <w:docPart w:val="858DBD93FA5E46AAA17D3E23342FFCBD"/>
        </w:placeholder>
        <w:temporary/>
        <w:showingPlcHdr/>
        <w15:appearance w15:val="hidden"/>
      </w:sdtPr>
      <w:sdtEndPr/>
      <w:sdtContent>
        <w:p w14:paraId="3CD03B56" w14:textId="77777777" w:rsidR="002560AC" w:rsidRPr="00AE40E9" w:rsidRDefault="002078A4">
          <w:r w:rsidRPr="002078A4">
            <w:t>[New Scene begins without indentation]</w:t>
          </w:r>
        </w:p>
      </w:sdtContent>
    </w:sdt>
    <w:sdt>
      <w:sdtPr>
        <w:id w:val="-1863978024"/>
        <w:placeholder>
          <w:docPart w:val="D213CBD9E71046F5B01D87EA7D1F538C"/>
        </w:placeholder>
        <w:temporary/>
        <w:showingPlcHdr/>
        <w15:appearance w15:val="hidden"/>
      </w:sdtPr>
      <w:sdtEndPr/>
      <w:sdtContent>
        <w:p w14:paraId="1B812EB5" w14:textId="77777777" w:rsidR="002560AC" w:rsidRPr="00AE40E9" w:rsidRDefault="00463B95" w:rsidP="00ED7B87">
          <w:pPr>
            <w:pStyle w:val="TipText"/>
          </w:pPr>
          <w:r w:rsidRPr="00463B95">
            <w:t>The first paragraph of each new scene or chapter should begin with the style “</w:t>
          </w:r>
          <w:r w:rsidRPr="00463B95">
            <w:rPr>
              <w:b/>
            </w:rPr>
            <w:t>Normal</w:t>
          </w:r>
          <w:r w:rsidRPr="00463B95">
            <w:t>.”</w:t>
          </w:r>
        </w:p>
      </w:sdtContent>
    </w:sdt>
    <w:sdt>
      <w:sdtPr>
        <w:id w:val="-1661988073"/>
        <w:placeholder>
          <w:docPart w:val="D4B9011D425E43C088257C79AF49DACD"/>
        </w:placeholder>
        <w:temporary/>
        <w:showingPlcHdr/>
        <w15:appearance w15:val="hidden"/>
      </w:sdtPr>
      <w:sdtEndPr/>
      <w:sdtContent>
        <w:p w14:paraId="45E98EC6" w14:textId="77777777" w:rsidR="00463B95" w:rsidRPr="00463B95" w:rsidRDefault="00463B95" w:rsidP="00463B95">
          <w:pPr>
            <w:pStyle w:val="NormalIndent"/>
          </w:pPr>
          <w:r w:rsidRPr="00463B95">
            <w:t>[New Scen</w:t>
          </w:r>
          <w:r>
            <w:t>e’s second paragraph.</w:t>
          </w:r>
          <w:r w:rsidRPr="00463B95">
            <w:t>]</w:t>
          </w:r>
        </w:p>
      </w:sdtContent>
    </w:sdt>
    <w:sdt>
      <w:sdtPr>
        <w:rPr>
          <w:rFonts w:ascii="Times New Roman" w:hAnsi="Times New Roman"/>
        </w:rPr>
        <w:id w:val="-1905213829"/>
        <w:placeholder>
          <w:docPart w:val="6CE7B380A0E44D12AA4FA3DD5DBE37B0"/>
        </w:placeholder>
        <w:temporary/>
        <w:showingPlcHdr/>
        <w15:appearance w15:val="hidden"/>
      </w:sdtPr>
      <w:sdtEndPr/>
      <w:sdtContent>
        <w:p w14:paraId="2C172489" w14:textId="77777777" w:rsidR="00463B95" w:rsidRPr="00463B95" w:rsidRDefault="00463B95" w:rsidP="00463B95">
          <w:pPr>
            <w:pStyle w:val="TipText"/>
            <w:ind w:firstLine="720"/>
          </w:pPr>
          <w:r w:rsidRPr="00463B95">
            <w:t xml:space="preserve">Remember that all new paragraphs, as well as dialogue, needs to be indented. </w:t>
          </w:r>
          <w:r>
            <w:t>These will also use the style called “</w:t>
          </w:r>
          <w:r w:rsidRPr="00463B95">
            <w:rPr>
              <w:b/>
            </w:rPr>
            <w:t>Normal Indent</w:t>
          </w:r>
          <w:r>
            <w:t>.”</w:t>
          </w:r>
          <w:r w:rsidRPr="00463B95">
            <w:t xml:space="preserve"> </w:t>
          </w:r>
        </w:p>
        <w:p w14:paraId="0EE1771C" w14:textId="77777777" w:rsidR="002560AC" w:rsidRPr="00AE40E9" w:rsidRDefault="00463B95" w:rsidP="00463B95">
          <w:pPr>
            <w:pStyle w:val="TipText"/>
            <w:ind w:firstLine="720"/>
            <w:rPr>
              <w:rFonts w:ascii="Times New Roman" w:hAnsi="Times New Roman"/>
            </w:rPr>
          </w:pPr>
          <w:r w:rsidRPr="00463B95">
            <w:t>Since your novel will have several chapters, ensure that you leave enough motivation at the end of each chapter for the reader to continue with the next.</w:t>
          </w:r>
        </w:p>
      </w:sdtContent>
    </w:sdt>
    <w:sdt>
      <w:sdtPr>
        <w:id w:val="62228931"/>
        <w:placeholder>
          <w:docPart w:val="2C0410658E1A48D7B541A0D7CD2701AC"/>
        </w:placeholder>
        <w:temporary/>
        <w:showingPlcHdr/>
        <w15:appearance w15:val="hidden"/>
      </w:sdtPr>
      <w:sdtEndPr/>
      <w:sdtContent>
        <w:p w14:paraId="7AA330C1" w14:textId="77777777" w:rsidR="00463B95" w:rsidRPr="00463B95" w:rsidRDefault="00463B95" w:rsidP="00463B95">
          <w:pPr>
            <w:pStyle w:val="NormalIndent"/>
          </w:pPr>
          <w:r w:rsidRPr="00463B95">
            <w:t xml:space="preserve">[New Scene’s </w:t>
          </w:r>
          <w:r>
            <w:t>third</w:t>
          </w:r>
          <w:r w:rsidRPr="00463B95">
            <w:t xml:space="preserve"> paragraph.]</w:t>
          </w:r>
        </w:p>
      </w:sdtContent>
    </w:sdt>
    <w:p w14:paraId="6192562B" w14:textId="77777777" w:rsidR="002560AC" w:rsidRPr="00AE40E9" w:rsidRDefault="002560AC">
      <w:pPr>
        <w:rPr>
          <w:rFonts w:ascii="Times New Roman" w:hAnsi="Times New Roman"/>
        </w:rPr>
      </w:pPr>
    </w:p>
    <w:p w14:paraId="4600ABC7" w14:textId="77777777" w:rsidR="00463B95" w:rsidRDefault="00463B95">
      <w:pPr>
        <w:rPr>
          <w:rFonts w:ascii="Times New Roman" w:hAnsi="Times New Roman"/>
        </w:rPr>
        <w:sectPr w:rsidR="00463B95" w:rsidSect="000C0EE8">
          <w:pgSz w:w="12240" w:h="15840" w:code="1"/>
          <w:pgMar w:top="1440" w:right="1440" w:bottom="1440" w:left="1440" w:header="720" w:footer="720" w:gutter="0"/>
          <w:pgNumType w:start="1"/>
          <w:cols w:space="720"/>
          <w:docGrid w:linePitch="326" w:charSpace="-6350"/>
        </w:sectPr>
      </w:pPr>
    </w:p>
    <w:p w14:paraId="22CACA4F" w14:textId="7E1C7FC7" w:rsidR="00463B95" w:rsidRDefault="00AA65CE" w:rsidP="00B55FEF">
      <w:pPr>
        <w:pStyle w:val="Heading1"/>
      </w:pPr>
      <w:bookmarkStart w:id="1" w:name="_Toc177403325"/>
      <w:r>
        <w:lastRenderedPageBreak/>
        <w:t>Game II</w:t>
      </w:r>
      <w:r w:rsidR="00463B95" w:rsidRPr="00B55FEF">
        <w:t xml:space="preserve"> — </w:t>
      </w:r>
      <w:sdt>
        <w:sdtPr>
          <w:id w:val="1663034333"/>
          <w:placeholder>
            <w:docPart w:val="60F4B2B0A5284B498D0EC090BE001B42"/>
          </w:placeholder>
          <w15:appearance w15:val="hidden"/>
        </w:sdtPr>
        <w:sdtEndPr/>
        <w:sdtContent>
          <w:r>
            <w:t>King and seven sons</w:t>
          </w:r>
        </w:sdtContent>
      </w:sdt>
      <w:bookmarkEnd w:id="1"/>
    </w:p>
    <w:bookmarkStart w:id="2" w:name="_Toc177403326" w:displacedByCustomXml="next"/>
    <w:bookmarkStart w:id="3" w:name="_Hlk528531272" w:displacedByCustomXml="next"/>
    <w:sdt>
      <w:sdtPr>
        <w:id w:val="-1178428149"/>
        <w:placeholder>
          <w:docPart w:val="7DE5504A24734BA0AA9F2B1187D902C8"/>
        </w:placeholder>
        <w:showingPlcHdr/>
        <w15:appearance w15:val="hidden"/>
      </w:sdtPr>
      <w:sdtEndPr/>
      <w:sdtContent>
        <w:p w14:paraId="58C00A72" w14:textId="77777777" w:rsidR="00B55FEF" w:rsidRDefault="00FF3B53" w:rsidP="00B55FEF">
          <w:pPr>
            <w:pStyle w:val="Heading2"/>
          </w:pPr>
          <w:r w:rsidRPr="00FF3B53">
            <w:t>How Terramare got its Name</w:t>
          </w:r>
        </w:p>
      </w:sdtContent>
    </w:sdt>
    <w:bookmarkEnd w:id="2" w:displacedByCustomXml="prev"/>
    <w:sdt>
      <w:sdtPr>
        <w:id w:val="-1389946799"/>
        <w:placeholder>
          <w:docPart w:val="F5A391BDD1A44DFE85E918E8EE6091F1"/>
        </w:placeholder>
        <w:temporary/>
        <w:showingPlcHdr/>
        <w15:appearance w15:val="hidden"/>
      </w:sdtPr>
      <w:sdtEndPr/>
      <w:sdtContent>
        <w:p w14:paraId="5A5D97C5" w14:textId="77777777" w:rsidR="00B55FEF" w:rsidRPr="00B55FEF" w:rsidRDefault="00B55FEF" w:rsidP="00DA2E5D">
          <w:pPr>
            <w:pStyle w:val="TipText"/>
          </w:pPr>
          <w:r w:rsidRPr="00DA2E5D">
            <w:t>When using a subheading, be sure to use at least two.</w:t>
          </w:r>
        </w:p>
      </w:sdtContent>
    </w:sdt>
    <w:sdt>
      <w:sdtPr>
        <w:rPr>
          <w:rFonts w:ascii="Times New Roman" w:hAnsi="Times New Roman"/>
        </w:rPr>
        <w:id w:val="62842265"/>
        <w:placeholder>
          <w:docPart w:val="5DA32C37929F47C78FBA8DCE14042E0F"/>
        </w:placeholder>
        <w:temporary/>
        <w:showingPlcHdr/>
        <w15:appearance w15:val="hidden"/>
      </w:sdtPr>
      <w:sdtEndPr/>
      <w:sdtContent>
        <w:p w14:paraId="53945108" w14:textId="77777777" w:rsidR="002560AC" w:rsidRDefault="00463B95" w:rsidP="00463B95">
          <w:pPr>
            <w:rPr>
              <w:rFonts w:ascii="Times New Roman" w:hAnsi="Times New Roman"/>
            </w:rPr>
          </w:pPr>
          <w:r w:rsidRPr="00463B95">
            <w:t>[Opening Paragraph]</w:t>
          </w:r>
        </w:p>
      </w:sdtContent>
    </w:sdt>
    <w:sdt>
      <w:sdtPr>
        <w:id w:val="-340089223"/>
        <w:placeholder>
          <w:docPart w:val="516B9AC3395C451EA86EDE15E977C96B"/>
        </w:placeholder>
        <w:temporary/>
        <w:showingPlcHdr/>
        <w15:appearance w15:val="hidden"/>
      </w:sdtPr>
      <w:sdtEndPr/>
      <w:sdtContent>
        <w:p w14:paraId="7BF59265" w14:textId="77777777" w:rsidR="00463B95" w:rsidRPr="00463B95" w:rsidRDefault="00463B95" w:rsidP="00463B95">
          <w:pPr>
            <w:pStyle w:val="NormalIndent"/>
          </w:pPr>
          <w:r w:rsidRPr="00463B95">
            <w:t>[Next Body Paragraph]</w:t>
          </w:r>
        </w:p>
      </w:sdtContent>
    </w:sdt>
    <w:sdt>
      <w:sdtPr>
        <w:id w:val="1287005955"/>
        <w:placeholder>
          <w:docPart w:val="E0990DE1E9DD4757937CB7A64D13232A"/>
        </w:placeholder>
        <w:temporary/>
        <w:showingPlcHdr/>
        <w15:appearance w15:val="hidden"/>
      </w:sdtPr>
      <w:sdtEndPr/>
      <w:sdtContent>
        <w:p w14:paraId="16FE1B83" w14:textId="77777777" w:rsidR="00463B95" w:rsidRPr="00463B95" w:rsidRDefault="00463B95" w:rsidP="00463B95">
          <w:pPr>
            <w:pStyle w:val="NormalIndent"/>
          </w:pPr>
          <w:r w:rsidRPr="00463B95">
            <w:t>[Next Body Paragraph]</w:t>
          </w:r>
        </w:p>
      </w:sdtContent>
    </w:sdt>
    <w:bookmarkEnd w:id="3" w:displacedByCustomXml="next"/>
    <w:bookmarkStart w:id="4" w:name="_Toc177403327" w:displacedByCustomXml="next"/>
    <w:sdt>
      <w:sdtPr>
        <w:id w:val="914824983"/>
        <w:placeholder>
          <w:docPart w:val="C9D4DFDF47CA4D1B9A0C8536869CB81B"/>
        </w:placeholder>
        <w15:appearance w15:val="hidden"/>
      </w:sdtPr>
      <w:sdtEndPr/>
      <w:sdtContent>
        <w:p w14:paraId="2D723CF1" w14:textId="6DBE024D" w:rsidR="00DA2E5D" w:rsidRDefault="00276A0A" w:rsidP="00DA2E5D">
          <w:pPr>
            <w:pStyle w:val="Heading2"/>
          </w:pPr>
          <w:r>
            <w:t>Expansion: 7 daighters</w:t>
          </w:r>
        </w:p>
      </w:sdtContent>
    </w:sdt>
    <w:bookmarkEnd w:id="4" w:displacedByCustomXml="prev"/>
    <w:sdt>
      <w:sdtPr>
        <w:rPr>
          <w:rFonts w:ascii="Times New Roman" w:hAnsi="Times New Roman"/>
        </w:rPr>
        <w:id w:val="769970417"/>
        <w:placeholder>
          <w:docPart w:val="50BCDF343B92469C9F193C7198E20558"/>
        </w:placeholder>
        <w:temporary/>
        <w:showingPlcHdr/>
        <w15:appearance w15:val="hidden"/>
      </w:sdtPr>
      <w:sdtEndPr/>
      <w:sdtContent>
        <w:p w14:paraId="1298C6EA" w14:textId="77777777" w:rsidR="00DA2E5D" w:rsidRDefault="00DA2E5D" w:rsidP="00DA2E5D">
          <w:pPr>
            <w:rPr>
              <w:rFonts w:ascii="Times New Roman" w:hAnsi="Times New Roman"/>
            </w:rPr>
          </w:pPr>
          <w:r w:rsidRPr="00463B95">
            <w:t>[Opening Paragraph]</w:t>
          </w:r>
        </w:p>
      </w:sdtContent>
    </w:sdt>
    <w:sdt>
      <w:sdtPr>
        <w:id w:val="252408567"/>
        <w:placeholder>
          <w:docPart w:val="61D245EC25114493BC14A47A217E9B0B"/>
        </w:placeholder>
        <w:temporary/>
        <w:showingPlcHdr/>
        <w15:appearance w15:val="hidden"/>
      </w:sdtPr>
      <w:sdtEndPr/>
      <w:sdtContent>
        <w:p w14:paraId="0A13BEED" w14:textId="77777777" w:rsidR="00DA2E5D" w:rsidRPr="00463B95" w:rsidRDefault="00DA2E5D" w:rsidP="00DA2E5D">
          <w:pPr>
            <w:pStyle w:val="NormalIndent"/>
          </w:pPr>
          <w:r w:rsidRPr="00463B95">
            <w:t>[Next Body Paragraph]</w:t>
          </w:r>
        </w:p>
      </w:sdtContent>
    </w:sdt>
    <w:sdt>
      <w:sdtPr>
        <w:id w:val="-898902350"/>
        <w:placeholder>
          <w:docPart w:val="28A941FDD9A346FB84640ACD2CF322BE"/>
        </w:placeholder>
        <w:temporary/>
        <w:showingPlcHdr/>
        <w15:appearance w15:val="hidden"/>
      </w:sdtPr>
      <w:sdtEndPr/>
      <w:sdtContent>
        <w:p w14:paraId="32903B40" w14:textId="77777777" w:rsidR="00DA2E5D" w:rsidRPr="00463B95" w:rsidRDefault="00DA2E5D" w:rsidP="00DA2E5D">
          <w:pPr>
            <w:pStyle w:val="NormalIndent"/>
          </w:pPr>
          <w:r w:rsidRPr="00463B95">
            <w:t>[Next Body Paragraph]</w:t>
          </w:r>
        </w:p>
      </w:sdtContent>
    </w:sdt>
    <w:p w14:paraId="623DE615" w14:textId="77777777" w:rsidR="00463B95" w:rsidRDefault="00463B95">
      <w:pPr>
        <w:rPr>
          <w:rFonts w:ascii="Times New Roman" w:hAnsi="Times New Roman"/>
        </w:rPr>
      </w:pPr>
    </w:p>
    <w:p w14:paraId="7BB099AE" w14:textId="5B1EAFE6" w:rsidR="00463B95" w:rsidRDefault="00463B95">
      <w:pPr>
        <w:rPr>
          <w:rFonts w:ascii="Times New Roman" w:hAnsi="Times New Roman"/>
        </w:rPr>
        <w:sectPr w:rsidR="00463B95" w:rsidSect="00B76BB3">
          <w:pgSz w:w="12240" w:h="15840" w:code="1"/>
          <w:pgMar w:top="1440" w:right="1440" w:bottom="1440" w:left="1440" w:header="720" w:footer="720" w:gutter="0"/>
          <w:cols w:space="720"/>
          <w:docGrid w:linePitch="326" w:charSpace="-6350"/>
        </w:sectPr>
      </w:pPr>
    </w:p>
    <w:p w14:paraId="41049130" w14:textId="2824FC3A" w:rsidR="00463B95" w:rsidRPr="00B55FEF" w:rsidRDefault="00E80DE5" w:rsidP="00B55FEF">
      <w:pPr>
        <w:pStyle w:val="Heading1"/>
      </w:pPr>
      <w:bookmarkStart w:id="5" w:name="_Toc177403328"/>
      <w:r>
        <w:lastRenderedPageBreak/>
        <w:t>Game IIi</w:t>
      </w:r>
      <w:r w:rsidR="00463B95" w:rsidRPr="00B55FEF">
        <w:t xml:space="preserve"> — </w:t>
      </w:r>
      <w:sdt>
        <w:sdtPr>
          <w:id w:val="2056887932"/>
          <w:placeholder>
            <w:docPart w:val="2E7C6CB4DB2A4D1797641877CC8E37B1"/>
          </w:placeholder>
          <w15:appearance w15:val="hidden"/>
        </w:sdtPr>
        <w:sdtEndPr/>
        <w:sdtContent>
          <w:r>
            <w:t>tales of siloan</w:t>
          </w:r>
          <w:r w:rsidR="00182A3C">
            <w:t xml:space="preserve"> </w:t>
          </w:r>
          <w:r w:rsidR="00996AB3">
            <w:t xml:space="preserve">  </w:t>
          </w:r>
          <w:r w:rsidR="009F7119">
            <w:t xml:space="preserve"> vb </w:t>
          </w:r>
          <w:r w:rsidR="00DD5877">
            <w:t xml:space="preserve"> </w:t>
          </w:r>
        </w:sdtContent>
      </w:sdt>
      <w:bookmarkEnd w:id="5"/>
    </w:p>
    <w:sdt>
      <w:sdtPr>
        <w:rPr>
          <w:rFonts w:ascii="Times New Roman" w:hAnsi="Times New Roman"/>
        </w:rPr>
        <w:id w:val="-1078054496"/>
        <w:placeholder>
          <w:docPart w:val="435B9EDF6EA1440494FE2B3CAB9EE73D"/>
        </w:placeholder>
        <w:temporary/>
        <w:showingPlcHdr/>
        <w15:appearance w15:val="hidden"/>
      </w:sdtPr>
      <w:sdtEndPr/>
      <w:sdtContent>
        <w:p w14:paraId="6742A458" w14:textId="77777777" w:rsidR="00DA2E5D" w:rsidRDefault="00DA2E5D" w:rsidP="00DA2E5D">
          <w:pPr>
            <w:rPr>
              <w:rFonts w:ascii="Times New Roman" w:hAnsi="Times New Roman"/>
            </w:rPr>
          </w:pPr>
          <w:r w:rsidRPr="00463B95">
            <w:t>[Opening Paragraph]</w:t>
          </w:r>
        </w:p>
      </w:sdtContent>
    </w:sdt>
    <w:p w14:paraId="02A7AFDF" w14:textId="77777777" w:rsidR="00463B95" w:rsidRPr="00463B95" w:rsidRDefault="00276A0A" w:rsidP="00DA2E5D">
      <w:pPr>
        <w:pStyle w:val="NormalIndent"/>
      </w:pPr>
      <w:sdt>
        <w:sdtPr>
          <w:id w:val="342061651"/>
          <w:placeholder>
            <w:docPart w:val="C62FC13CCB5D4A5AAB5F6273269F8FD0"/>
          </w:placeholder>
          <w:temporary/>
          <w:showingPlcHdr/>
          <w15:appearance w15:val="hidden"/>
        </w:sdtPr>
        <w:sdtEndPr/>
        <w:sdtContent>
          <w:r w:rsidR="00463B95" w:rsidRPr="00463B95">
            <w:t>[Next Body Paragraph]</w:t>
          </w:r>
        </w:sdtContent>
      </w:sdt>
    </w:p>
    <w:sdt>
      <w:sdtPr>
        <w:id w:val="1131366925"/>
        <w:placeholder>
          <w:docPart w:val="7C104710CBD8454284A8417253C69E28"/>
        </w:placeholder>
        <w:temporary/>
        <w:showingPlcHdr/>
        <w15:appearance w15:val="hidden"/>
      </w:sdtPr>
      <w:sdtEndPr/>
      <w:sdtContent>
        <w:p w14:paraId="7612A0B3" w14:textId="77777777" w:rsidR="00463B95" w:rsidRPr="00463B95" w:rsidRDefault="00463B95" w:rsidP="00463B95">
          <w:pPr>
            <w:pStyle w:val="NormalIndent"/>
          </w:pPr>
          <w:r w:rsidRPr="00463B95">
            <w:t>[Next Body Paragraph]</w:t>
          </w:r>
        </w:p>
      </w:sdtContent>
    </w:sdt>
    <w:p w14:paraId="43ABF70E" w14:textId="77777777" w:rsidR="00463B95" w:rsidRDefault="00463B95">
      <w:pPr>
        <w:rPr>
          <w:rFonts w:ascii="Times New Roman" w:hAnsi="Times New Roman"/>
        </w:rPr>
      </w:pPr>
    </w:p>
    <w:p w14:paraId="11CFD21D" w14:textId="3B3FA022" w:rsidR="00463B95" w:rsidRDefault="00F13EC2">
      <w:pPr>
        <w:rPr>
          <w:rFonts w:ascii="Times New Roman" w:hAnsi="Times New Roman"/>
        </w:rPr>
      </w:pPr>
      <w:r>
        <w:rPr>
          <w:rFonts w:ascii="Times New Roman" w:hAnsi="Times New Roman"/>
        </w:rPr>
        <w:br w:type="page"/>
      </w:r>
    </w:p>
    <w:p w14:paraId="54773B57" w14:textId="3EF251F3" w:rsidR="00174C79" w:rsidRPr="00B55FEF" w:rsidRDefault="00174C79" w:rsidP="00174C79">
      <w:pPr>
        <w:pStyle w:val="Heading1"/>
      </w:pPr>
      <w:bookmarkStart w:id="6" w:name="_Toc177403329"/>
      <w:r>
        <w:lastRenderedPageBreak/>
        <w:t>Game IV</w:t>
      </w:r>
      <w:r w:rsidRPr="00B55FEF">
        <w:t xml:space="preserve"> — </w:t>
      </w:r>
      <w:sdt>
        <w:sdtPr>
          <w:id w:val="671305706"/>
          <w:placeholder>
            <w:docPart w:val="C181BEE577B641E599149372090708CE"/>
          </w:placeholder>
          <w15:appearance w15:val="hidden"/>
        </w:sdtPr>
        <w:sdtEndPr/>
        <w:sdtContent>
          <w:r>
            <w:t>tales of obatala</w:t>
          </w:r>
        </w:sdtContent>
      </w:sdt>
      <w:bookmarkEnd w:id="6"/>
    </w:p>
    <w:sdt>
      <w:sdtPr>
        <w:rPr>
          <w:rFonts w:ascii="Times New Roman" w:hAnsi="Times New Roman"/>
        </w:rPr>
        <w:id w:val="173084767"/>
        <w:placeholder>
          <w:docPart w:val="FDE406E4390D408195F8DEFB411ADCE4"/>
        </w:placeholder>
        <w:temporary/>
        <w:showingPlcHdr/>
        <w15:appearance w15:val="hidden"/>
      </w:sdtPr>
      <w:sdtEndPr/>
      <w:sdtContent>
        <w:p w14:paraId="7D2C55E3" w14:textId="77777777" w:rsidR="00174C79" w:rsidRDefault="00174C79" w:rsidP="00174C79">
          <w:pPr>
            <w:rPr>
              <w:rFonts w:ascii="Times New Roman" w:hAnsi="Times New Roman"/>
            </w:rPr>
          </w:pPr>
          <w:r w:rsidRPr="00463B95">
            <w:t>[Opening Paragraph]</w:t>
          </w:r>
        </w:p>
      </w:sdtContent>
    </w:sdt>
    <w:p w14:paraId="28E7EB23" w14:textId="77777777" w:rsidR="00174C79" w:rsidRPr="00463B95" w:rsidRDefault="00276A0A" w:rsidP="00174C79">
      <w:pPr>
        <w:pStyle w:val="NormalIndent"/>
      </w:pPr>
      <w:sdt>
        <w:sdtPr>
          <w:id w:val="1364325058"/>
          <w:placeholder>
            <w:docPart w:val="7A22FED7DD2B4A8D95F6771DDBB66818"/>
          </w:placeholder>
          <w:temporary/>
          <w:showingPlcHdr/>
          <w15:appearance w15:val="hidden"/>
        </w:sdtPr>
        <w:sdtEndPr/>
        <w:sdtContent>
          <w:r w:rsidR="00174C79" w:rsidRPr="00463B95">
            <w:t>[Next Body Paragraph]</w:t>
          </w:r>
        </w:sdtContent>
      </w:sdt>
    </w:p>
    <w:sdt>
      <w:sdtPr>
        <w:id w:val="1710524862"/>
        <w:placeholder>
          <w:docPart w:val="1ED1BEC9C9084D249F9A804AC79A866E"/>
        </w:placeholder>
        <w:temporary/>
        <w:showingPlcHdr/>
        <w15:appearance w15:val="hidden"/>
      </w:sdtPr>
      <w:sdtEndPr/>
      <w:sdtContent>
        <w:p w14:paraId="6434795A" w14:textId="77777777" w:rsidR="00174C79" w:rsidRPr="00463B95" w:rsidRDefault="00174C79" w:rsidP="00174C79">
          <w:pPr>
            <w:pStyle w:val="NormalIndent"/>
          </w:pPr>
          <w:r w:rsidRPr="00463B95">
            <w:t>[Next Body Paragraph]</w:t>
          </w:r>
        </w:p>
      </w:sdtContent>
    </w:sdt>
    <w:p w14:paraId="2D0D0BE5" w14:textId="77777777" w:rsidR="00DA5DFD" w:rsidRDefault="00DA5DFD" w:rsidP="00F13EC2">
      <w:pPr>
        <w:pStyle w:val="Heading1"/>
      </w:pPr>
      <w:r>
        <w:br w:type="page"/>
      </w:r>
    </w:p>
    <w:p w14:paraId="6811A2CF" w14:textId="713EAABF" w:rsidR="00F13EC2" w:rsidRPr="00B55FEF" w:rsidRDefault="00F13EC2" w:rsidP="00F13EC2">
      <w:pPr>
        <w:pStyle w:val="Heading1"/>
      </w:pPr>
      <w:bookmarkStart w:id="7" w:name="_Toc177403330"/>
      <w:r>
        <w:lastRenderedPageBreak/>
        <w:t>Game V</w:t>
      </w:r>
      <w:r w:rsidRPr="00B55FEF">
        <w:t xml:space="preserve"> — </w:t>
      </w:r>
      <w:sdt>
        <w:sdtPr>
          <w:id w:val="-605966773"/>
          <w:placeholder>
            <w:docPart w:val="6AAE3D8B282A4EADBCB6FFEE2E8392FF"/>
          </w:placeholder>
          <w15:appearance w15:val="hidden"/>
        </w:sdtPr>
        <w:sdtEndPr/>
        <w:sdtContent>
          <w:r w:rsidR="002F4220">
            <w:t>lila vs fila</w:t>
          </w:r>
        </w:sdtContent>
      </w:sdt>
      <w:bookmarkEnd w:id="7"/>
    </w:p>
    <w:sdt>
      <w:sdtPr>
        <w:rPr>
          <w:rFonts w:ascii="Times New Roman" w:hAnsi="Times New Roman"/>
        </w:rPr>
        <w:id w:val="-495954813"/>
        <w:placeholder>
          <w:docPart w:val="AAF720CF53BA41BDB7354A8DE9E133B2"/>
        </w:placeholder>
        <w:temporary/>
        <w:showingPlcHdr/>
        <w15:appearance w15:val="hidden"/>
      </w:sdtPr>
      <w:sdtEndPr/>
      <w:sdtContent>
        <w:p w14:paraId="079FE0AE" w14:textId="77777777" w:rsidR="00F13EC2" w:rsidRDefault="00F13EC2" w:rsidP="00F13EC2">
          <w:pPr>
            <w:rPr>
              <w:rFonts w:ascii="Times New Roman" w:hAnsi="Times New Roman"/>
            </w:rPr>
          </w:pPr>
          <w:r w:rsidRPr="00463B95">
            <w:t>[Opening Paragraph]</w:t>
          </w:r>
        </w:p>
      </w:sdtContent>
    </w:sdt>
    <w:p w14:paraId="1B7B21E5" w14:textId="77777777" w:rsidR="00F13EC2" w:rsidRPr="00463B95" w:rsidRDefault="00276A0A" w:rsidP="00F13EC2">
      <w:pPr>
        <w:pStyle w:val="NormalIndent"/>
      </w:pPr>
      <w:sdt>
        <w:sdtPr>
          <w:id w:val="-2037655672"/>
          <w:placeholder>
            <w:docPart w:val="D014C6BD2963483E81E4CDD1988A8842"/>
          </w:placeholder>
          <w:temporary/>
          <w:showingPlcHdr/>
          <w15:appearance w15:val="hidden"/>
        </w:sdtPr>
        <w:sdtEndPr/>
        <w:sdtContent>
          <w:r w:rsidR="00F13EC2" w:rsidRPr="00463B95">
            <w:t>[Next Body Paragraph]</w:t>
          </w:r>
        </w:sdtContent>
      </w:sdt>
    </w:p>
    <w:sdt>
      <w:sdtPr>
        <w:id w:val="-228456671"/>
        <w:placeholder>
          <w:docPart w:val="464927A374844BDC972E59CF612DA90E"/>
        </w:placeholder>
        <w:temporary/>
        <w:showingPlcHdr/>
        <w15:appearance w15:val="hidden"/>
      </w:sdtPr>
      <w:sdtEndPr/>
      <w:sdtContent>
        <w:p w14:paraId="5DD007E2" w14:textId="77777777" w:rsidR="00F13EC2" w:rsidRPr="00463B95" w:rsidRDefault="00F13EC2" w:rsidP="00F13EC2">
          <w:pPr>
            <w:pStyle w:val="NormalIndent"/>
          </w:pPr>
          <w:r w:rsidRPr="00463B95">
            <w:t>[Next Body Paragraph]</w:t>
          </w:r>
        </w:p>
      </w:sdtContent>
    </w:sdt>
    <w:p w14:paraId="04072645" w14:textId="77777777" w:rsidR="00F13EC2" w:rsidRDefault="00F13EC2">
      <w:pPr>
        <w:rPr>
          <w:rFonts w:ascii="Times New Roman" w:hAnsi="Times New Roman"/>
        </w:rPr>
      </w:pPr>
    </w:p>
    <w:p w14:paraId="6DDF3F5C" w14:textId="77777777" w:rsidR="00DA5DFD" w:rsidRDefault="00DA5DFD" w:rsidP="00F13EC2">
      <w:pPr>
        <w:pStyle w:val="Heading1"/>
      </w:pPr>
      <w:r>
        <w:br w:type="page"/>
      </w:r>
    </w:p>
    <w:p w14:paraId="4D3976EE" w14:textId="0C294891" w:rsidR="00F13EC2" w:rsidRPr="00B55FEF" w:rsidRDefault="00F13EC2" w:rsidP="00F13EC2">
      <w:pPr>
        <w:pStyle w:val="Heading1"/>
      </w:pPr>
      <w:bookmarkStart w:id="8" w:name="_Toc177403331"/>
      <w:r>
        <w:lastRenderedPageBreak/>
        <w:t>Game V</w:t>
      </w:r>
      <w:r w:rsidR="00174C79">
        <w:t>I</w:t>
      </w:r>
      <w:r w:rsidRPr="00B55FEF">
        <w:t xml:space="preserve"> — </w:t>
      </w:r>
      <w:sdt>
        <w:sdtPr>
          <w:id w:val="348449660"/>
          <w:placeholder>
            <w:docPart w:val="E3B19EB2DE1A4E8CA7158A07D078483F"/>
          </w:placeholder>
          <w15:appearance w15:val="hidden"/>
        </w:sdtPr>
        <w:sdtEndPr/>
        <w:sdtContent>
          <w:r w:rsidR="00DA5DFD">
            <w:t>the boy hunter</w:t>
          </w:r>
        </w:sdtContent>
      </w:sdt>
      <w:bookmarkEnd w:id="8"/>
    </w:p>
    <w:sdt>
      <w:sdtPr>
        <w:rPr>
          <w:rFonts w:ascii="Times New Roman" w:hAnsi="Times New Roman"/>
        </w:rPr>
        <w:id w:val="1801491734"/>
        <w:placeholder>
          <w:docPart w:val="9415F27FE1824AAA86765685118D5A9D"/>
        </w:placeholder>
        <w:temporary/>
        <w:showingPlcHdr/>
        <w15:appearance w15:val="hidden"/>
      </w:sdtPr>
      <w:sdtEndPr/>
      <w:sdtContent>
        <w:p w14:paraId="309457D0" w14:textId="77777777" w:rsidR="00F13EC2" w:rsidRDefault="00F13EC2" w:rsidP="00F13EC2">
          <w:pPr>
            <w:rPr>
              <w:rFonts w:ascii="Times New Roman" w:hAnsi="Times New Roman"/>
            </w:rPr>
          </w:pPr>
          <w:r w:rsidRPr="00463B95">
            <w:t>[Opening Paragraph]</w:t>
          </w:r>
        </w:p>
      </w:sdtContent>
    </w:sdt>
    <w:p w14:paraId="45F987C0" w14:textId="77777777" w:rsidR="00F13EC2" w:rsidRPr="00463B95" w:rsidRDefault="00276A0A" w:rsidP="00F13EC2">
      <w:pPr>
        <w:pStyle w:val="NormalIndent"/>
      </w:pPr>
      <w:sdt>
        <w:sdtPr>
          <w:id w:val="-1078124957"/>
          <w:placeholder>
            <w:docPart w:val="F39D06E5CD5B412A8709B3BA83A94B50"/>
          </w:placeholder>
          <w:temporary/>
          <w:showingPlcHdr/>
          <w15:appearance w15:val="hidden"/>
        </w:sdtPr>
        <w:sdtEndPr/>
        <w:sdtContent>
          <w:r w:rsidR="00F13EC2" w:rsidRPr="00463B95">
            <w:t>[Next Body Paragraph]</w:t>
          </w:r>
        </w:sdtContent>
      </w:sdt>
    </w:p>
    <w:sdt>
      <w:sdtPr>
        <w:id w:val="393320675"/>
        <w:placeholder>
          <w:docPart w:val="346D26D986CB47428C3458C2997269CB"/>
        </w:placeholder>
        <w:temporary/>
        <w:showingPlcHdr/>
        <w15:appearance w15:val="hidden"/>
      </w:sdtPr>
      <w:sdtEndPr/>
      <w:sdtContent>
        <w:p w14:paraId="10D9ABA4" w14:textId="77777777" w:rsidR="00F13EC2" w:rsidRPr="00463B95" w:rsidRDefault="00F13EC2" w:rsidP="00F13EC2">
          <w:pPr>
            <w:pStyle w:val="NormalIndent"/>
          </w:pPr>
          <w:r w:rsidRPr="00463B95">
            <w:t>[Next Body Paragraph]</w:t>
          </w:r>
        </w:p>
      </w:sdtContent>
    </w:sdt>
    <w:p w14:paraId="32A9C506" w14:textId="77777777" w:rsidR="00F657F8" w:rsidRDefault="00F657F8" w:rsidP="00F13EC2">
      <w:pPr>
        <w:pStyle w:val="Heading1"/>
      </w:pPr>
      <w:r>
        <w:br w:type="page"/>
      </w:r>
    </w:p>
    <w:p w14:paraId="2428130C" w14:textId="402DBE6A" w:rsidR="00F13EC2" w:rsidRPr="00B55FEF" w:rsidRDefault="00F13EC2" w:rsidP="00F13EC2">
      <w:pPr>
        <w:pStyle w:val="Heading1"/>
      </w:pPr>
      <w:bookmarkStart w:id="9" w:name="_Toc177403332"/>
      <w:r>
        <w:lastRenderedPageBreak/>
        <w:t xml:space="preserve">Game </w:t>
      </w:r>
      <w:r w:rsidR="00CC7FC1">
        <w:t>v</w:t>
      </w:r>
      <w:r w:rsidR="00174C79">
        <w:t>II</w:t>
      </w:r>
      <w:r w:rsidRPr="00B55FEF">
        <w:t xml:space="preserve"> — </w:t>
      </w:r>
      <w:sdt>
        <w:sdtPr>
          <w:id w:val="1881051799"/>
          <w:placeholder>
            <w:docPart w:val="ED74F08F08E64AB1AFB688553319C91A"/>
          </w:placeholder>
          <w15:appearance w15:val="hidden"/>
        </w:sdtPr>
        <w:sdtEndPr/>
        <w:sdtContent>
          <w:r w:rsidR="00DA5DFD">
            <w:t>king gumbi and the lost daughter</w:t>
          </w:r>
        </w:sdtContent>
      </w:sdt>
      <w:bookmarkEnd w:id="9"/>
    </w:p>
    <w:sdt>
      <w:sdtPr>
        <w:rPr>
          <w:rFonts w:ascii="Times New Roman" w:hAnsi="Times New Roman"/>
        </w:rPr>
        <w:id w:val="405353868"/>
        <w:placeholder>
          <w:docPart w:val="464601C6430948A19367E0089663910A"/>
        </w:placeholder>
        <w:temporary/>
        <w:showingPlcHdr/>
        <w15:appearance w15:val="hidden"/>
      </w:sdtPr>
      <w:sdtEndPr/>
      <w:sdtContent>
        <w:p w14:paraId="306F8170" w14:textId="77777777" w:rsidR="00F13EC2" w:rsidRDefault="00F13EC2" w:rsidP="00F13EC2">
          <w:pPr>
            <w:rPr>
              <w:rFonts w:ascii="Times New Roman" w:hAnsi="Times New Roman"/>
            </w:rPr>
          </w:pPr>
          <w:r w:rsidRPr="00463B95">
            <w:t>[Opening Paragraph]</w:t>
          </w:r>
        </w:p>
      </w:sdtContent>
    </w:sdt>
    <w:p w14:paraId="40C56381" w14:textId="77777777" w:rsidR="00F13EC2" w:rsidRPr="00463B95" w:rsidRDefault="00276A0A" w:rsidP="00F13EC2">
      <w:pPr>
        <w:pStyle w:val="NormalIndent"/>
      </w:pPr>
      <w:sdt>
        <w:sdtPr>
          <w:id w:val="-2122066638"/>
          <w:placeholder>
            <w:docPart w:val="EA4CF53DD65046E5B81C7B659A3C31C5"/>
          </w:placeholder>
          <w:temporary/>
          <w:showingPlcHdr/>
          <w15:appearance w15:val="hidden"/>
        </w:sdtPr>
        <w:sdtEndPr/>
        <w:sdtContent>
          <w:r w:rsidR="00F13EC2" w:rsidRPr="00463B95">
            <w:t>[Next Body Paragraph]</w:t>
          </w:r>
        </w:sdtContent>
      </w:sdt>
    </w:p>
    <w:sdt>
      <w:sdtPr>
        <w:id w:val="1370958928"/>
        <w:placeholder>
          <w:docPart w:val="A698702E0FC34752BBD1CBBB27E64042"/>
        </w:placeholder>
        <w:temporary/>
        <w:showingPlcHdr/>
        <w15:appearance w15:val="hidden"/>
      </w:sdtPr>
      <w:sdtEndPr/>
      <w:sdtContent>
        <w:p w14:paraId="6F872015" w14:textId="77777777" w:rsidR="00F13EC2" w:rsidRPr="00463B95" w:rsidRDefault="00F13EC2" w:rsidP="00F13EC2">
          <w:pPr>
            <w:pStyle w:val="NormalIndent"/>
          </w:pPr>
          <w:r w:rsidRPr="00463B95">
            <w:t>[Next Body Paragraph]</w:t>
          </w:r>
        </w:p>
      </w:sdtContent>
    </w:sdt>
    <w:p w14:paraId="1FD337FA" w14:textId="77777777" w:rsidR="00F657F8" w:rsidRDefault="00F657F8" w:rsidP="00F13EC2">
      <w:pPr>
        <w:pStyle w:val="Heading1"/>
      </w:pPr>
      <w:r>
        <w:br w:type="page"/>
      </w:r>
    </w:p>
    <w:p w14:paraId="2564CEDB" w14:textId="7F4F3927" w:rsidR="00F13EC2" w:rsidRPr="00B55FEF" w:rsidRDefault="00F13EC2" w:rsidP="00F13EC2">
      <w:pPr>
        <w:pStyle w:val="Heading1"/>
      </w:pPr>
      <w:bookmarkStart w:id="10" w:name="_Toc177403333"/>
      <w:r>
        <w:lastRenderedPageBreak/>
        <w:t>Game V</w:t>
      </w:r>
      <w:r w:rsidR="00174C79">
        <w:t>III</w:t>
      </w:r>
      <w:r w:rsidRPr="00B55FEF">
        <w:t xml:space="preserve"> — </w:t>
      </w:r>
      <w:sdt>
        <w:sdtPr>
          <w:id w:val="-722203897"/>
          <w:placeholder>
            <w:docPart w:val="E40D6B5A1B5C4959B3F633A326E69A16"/>
          </w:placeholder>
          <w15:appearance w15:val="hidden"/>
        </w:sdtPr>
        <w:sdtEndPr/>
        <w:sdtContent>
          <w:r w:rsidR="00783151">
            <w:t>tortoise tales</w:t>
          </w:r>
        </w:sdtContent>
      </w:sdt>
      <w:bookmarkEnd w:id="10"/>
    </w:p>
    <w:sdt>
      <w:sdtPr>
        <w:rPr>
          <w:rFonts w:ascii="Times New Roman" w:hAnsi="Times New Roman"/>
        </w:rPr>
        <w:id w:val="1473093036"/>
        <w:placeholder>
          <w:docPart w:val="B29DF4A411F6417E9D6B72A8F8AF1EAF"/>
        </w:placeholder>
        <w:temporary/>
        <w:showingPlcHdr/>
        <w15:appearance w15:val="hidden"/>
      </w:sdtPr>
      <w:sdtEndPr/>
      <w:sdtContent>
        <w:p w14:paraId="276077BC" w14:textId="77777777" w:rsidR="00F13EC2" w:rsidRDefault="00F13EC2" w:rsidP="00F13EC2">
          <w:pPr>
            <w:rPr>
              <w:rFonts w:ascii="Times New Roman" w:hAnsi="Times New Roman"/>
            </w:rPr>
          </w:pPr>
          <w:r w:rsidRPr="00463B95">
            <w:t>[Opening Paragraph]</w:t>
          </w:r>
        </w:p>
      </w:sdtContent>
    </w:sdt>
    <w:p w14:paraId="3ADE2869" w14:textId="77777777" w:rsidR="00F13EC2" w:rsidRPr="00463B95" w:rsidRDefault="00276A0A" w:rsidP="00F13EC2">
      <w:pPr>
        <w:pStyle w:val="NormalIndent"/>
      </w:pPr>
      <w:sdt>
        <w:sdtPr>
          <w:id w:val="560989309"/>
          <w:placeholder>
            <w:docPart w:val="8A7ABE5D6F0343E396F4248FAFB0FC42"/>
          </w:placeholder>
          <w:temporary/>
          <w:showingPlcHdr/>
          <w15:appearance w15:val="hidden"/>
        </w:sdtPr>
        <w:sdtEndPr/>
        <w:sdtContent>
          <w:r w:rsidR="00F13EC2" w:rsidRPr="00463B95">
            <w:t>[Next Body Paragraph]</w:t>
          </w:r>
        </w:sdtContent>
      </w:sdt>
    </w:p>
    <w:sdt>
      <w:sdtPr>
        <w:id w:val="1856074717"/>
        <w:placeholder>
          <w:docPart w:val="8D8B39FE5CA645BAA52EA0B98CCCDE72"/>
        </w:placeholder>
        <w:temporary/>
        <w:showingPlcHdr/>
        <w15:appearance w15:val="hidden"/>
      </w:sdtPr>
      <w:sdtEndPr/>
      <w:sdtContent>
        <w:p w14:paraId="77C11810" w14:textId="77777777" w:rsidR="00F13EC2" w:rsidRPr="00463B95" w:rsidRDefault="00F13EC2" w:rsidP="00F13EC2">
          <w:pPr>
            <w:pStyle w:val="NormalIndent"/>
          </w:pPr>
          <w:r w:rsidRPr="00463B95">
            <w:t>[Next Body Paragraph]</w:t>
          </w:r>
        </w:p>
      </w:sdtContent>
    </w:sdt>
    <w:p w14:paraId="7883BB9F" w14:textId="77777777" w:rsidR="00F13EC2" w:rsidRDefault="00F13EC2">
      <w:pPr>
        <w:rPr>
          <w:rFonts w:ascii="Times New Roman" w:hAnsi="Times New Roman"/>
        </w:rPr>
      </w:pPr>
    </w:p>
    <w:p w14:paraId="2C6F1FC8" w14:textId="77777777" w:rsidR="00F657F8" w:rsidRDefault="00F657F8" w:rsidP="00F13EC2">
      <w:pPr>
        <w:pStyle w:val="Heading1"/>
      </w:pPr>
      <w:r>
        <w:br w:type="page"/>
      </w:r>
    </w:p>
    <w:p w14:paraId="06A0026A" w14:textId="232E4FC2" w:rsidR="00F13EC2" w:rsidRPr="00B55FEF" w:rsidRDefault="00F13EC2" w:rsidP="00F13EC2">
      <w:pPr>
        <w:pStyle w:val="Heading1"/>
      </w:pPr>
      <w:bookmarkStart w:id="11" w:name="_Toc177403334"/>
      <w:r>
        <w:lastRenderedPageBreak/>
        <w:t xml:space="preserve">Game </w:t>
      </w:r>
      <w:r w:rsidR="00174C79">
        <w:t>IX</w:t>
      </w:r>
      <w:r w:rsidRPr="00B55FEF">
        <w:t xml:space="preserve"> — </w:t>
      </w:r>
      <w:sdt>
        <w:sdtPr>
          <w:id w:val="804428693"/>
          <w:placeholder>
            <w:docPart w:val="FF0E4839D77345A58B62841A9EB4C9CF"/>
          </w:placeholder>
          <w15:appearance w15:val="hidden"/>
        </w:sdtPr>
        <w:sdtEndPr/>
        <w:sdtContent>
          <w:r w:rsidR="00F657F8">
            <w:t>queen of the pool</w:t>
          </w:r>
        </w:sdtContent>
      </w:sdt>
      <w:bookmarkEnd w:id="11"/>
    </w:p>
    <w:sdt>
      <w:sdtPr>
        <w:rPr>
          <w:rFonts w:ascii="Times New Roman" w:hAnsi="Times New Roman"/>
        </w:rPr>
        <w:id w:val="-145131934"/>
        <w:placeholder>
          <w:docPart w:val="929052FDC3844A67AB2E2625C13A861C"/>
        </w:placeholder>
        <w:temporary/>
        <w:showingPlcHdr/>
        <w15:appearance w15:val="hidden"/>
      </w:sdtPr>
      <w:sdtEndPr/>
      <w:sdtContent>
        <w:p w14:paraId="4389463E" w14:textId="77777777" w:rsidR="00F13EC2" w:rsidRDefault="00F13EC2" w:rsidP="00F13EC2">
          <w:pPr>
            <w:rPr>
              <w:rFonts w:ascii="Times New Roman" w:hAnsi="Times New Roman"/>
            </w:rPr>
          </w:pPr>
          <w:r w:rsidRPr="00463B95">
            <w:t>[Opening Paragraph]</w:t>
          </w:r>
        </w:p>
      </w:sdtContent>
    </w:sdt>
    <w:p w14:paraId="04589909" w14:textId="77777777" w:rsidR="00F13EC2" w:rsidRPr="00463B95" w:rsidRDefault="00276A0A" w:rsidP="00F13EC2">
      <w:pPr>
        <w:pStyle w:val="NormalIndent"/>
      </w:pPr>
      <w:sdt>
        <w:sdtPr>
          <w:id w:val="-326817433"/>
          <w:placeholder>
            <w:docPart w:val="BE737BC5A42A421096C7DF8974205807"/>
          </w:placeholder>
          <w:temporary/>
          <w:showingPlcHdr/>
          <w15:appearance w15:val="hidden"/>
        </w:sdtPr>
        <w:sdtEndPr/>
        <w:sdtContent>
          <w:r w:rsidR="00F13EC2" w:rsidRPr="00463B95">
            <w:t>[Next Body Paragraph]</w:t>
          </w:r>
        </w:sdtContent>
      </w:sdt>
    </w:p>
    <w:sdt>
      <w:sdtPr>
        <w:id w:val="-1316491995"/>
        <w:placeholder>
          <w:docPart w:val="BD5ECE63A39D44789C956C87C901E5CB"/>
        </w:placeholder>
        <w:temporary/>
        <w:showingPlcHdr/>
        <w15:appearance w15:val="hidden"/>
      </w:sdtPr>
      <w:sdtEndPr/>
      <w:sdtContent>
        <w:p w14:paraId="55F39FF2" w14:textId="77777777" w:rsidR="00F13EC2" w:rsidRPr="00463B95" w:rsidRDefault="00F13EC2" w:rsidP="00F13EC2">
          <w:pPr>
            <w:pStyle w:val="NormalIndent"/>
          </w:pPr>
          <w:r w:rsidRPr="00463B95">
            <w:t>[Next Body Paragraph]</w:t>
          </w:r>
        </w:p>
      </w:sdtContent>
    </w:sdt>
    <w:p w14:paraId="407D9E06" w14:textId="77777777" w:rsidR="00C66FB9" w:rsidRDefault="00C66FB9" w:rsidP="00F13EC2">
      <w:pPr>
        <w:pStyle w:val="Heading1"/>
      </w:pPr>
      <w:r>
        <w:br w:type="page"/>
      </w:r>
    </w:p>
    <w:p w14:paraId="0373213A" w14:textId="42B6932D" w:rsidR="00F13EC2" w:rsidRPr="00B55FEF" w:rsidRDefault="00F13EC2" w:rsidP="00F13EC2">
      <w:pPr>
        <w:pStyle w:val="Heading1"/>
      </w:pPr>
      <w:bookmarkStart w:id="12" w:name="_Toc177403335"/>
      <w:r>
        <w:lastRenderedPageBreak/>
        <w:t>Game x</w:t>
      </w:r>
      <w:r w:rsidRPr="00B55FEF">
        <w:t xml:space="preserve"> — </w:t>
      </w:r>
      <w:sdt>
        <w:sdtPr>
          <w:id w:val="-938761421"/>
          <w:placeholder>
            <w:docPart w:val="B111A4E10A1E497FAFEFA08B7C477A5F"/>
          </w:placeholder>
          <w15:appearance w15:val="hidden"/>
        </w:sdtPr>
        <w:sdtEndPr/>
        <w:sdtContent>
          <w:r w:rsidR="00C66FB9">
            <w:t>cattle and snake tales</w:t>
          </w:r>
        </w:sdtContent>
      </w:sdt>
      <w:bookmarkEnd w:id="12"/>
    </w:p>
    <w:sdt>
      <w:sdtPr>
        <w:rPr>
          <w:rFonts w:ascii="Times New Roman" w:hAnsi="Times New Roman"/>
        </w:rPr>
        <w:id w:val="813683493"/>
        <w:placeholder>
          <w:docPart w:val="033E1A11C6DE430C9D3572F99E2897C0"/>
        </w:placeholder>
        <w:temporary/>
        <w:showingPlcHdr/>
        <w15:appearance w15:val="hidden"/>
      </w:sdtPr>
      <w:sdtEndPr/>
      <w:sdtContent>
        <w:p w14:paraId="72CE654A" w14:textId="77777777" w:rsidR="00F13EC2" w:rsidRDefault="00F13EC2" w:rsidP="00F13EC2">
          <w:pPr>
            <w:rPr>
              <w:rFonts w:ascii="Times New Roman" w:hAnsi="Times New Roman"/>
            </w:rPr>
          </w:pPr>
          <w:r w:rsidRPr="00463B95">
            <w:t>[Opening Paragraph]</w:t>
          </w:r>
        </w:p>
      </w:sdtContent>
    </w:sdt>
    <w:p w14:paraId="7310C310" w14:textId="77777777" w:rsidR="00F13EC2" w:rsidRPr="00463B95" w:rsidRDefault="00276A0A" w:rsidP="00F13EC2">
      <w:pPr>
        <w:pStyle w:val="NormalIndent"/>
      </w:pPr>
      <w:sdt>
        <w:sdtPr>
          <w:id w:val="-1575578865"/>
          <w:placeholder>
            <w:docPart w:val="C7C2CFF30C86438D810681E8B89DCC66"/>
          </w:placeholder>
          <w:temporary/>
          <w:showingPlcHdr/>
          <w15:appearance w15:val="hidden"/>
        </w:sdtPr>
        <w:sdtEndPr/>
        <w:sdtContent>
          <w:r w:rsidR="00F13EC2" w:rsidRPr="00463B95">
            <w:t>[Next Body Paragraph]</w:t>
          </w:r>
        </w:sdtContent>
      </w:sdt>
    </w:p>
    <w:sdt>
      <w:sdtPr>
        <w:id w:val="284172128"/>
        <w:placeholder>
          <w:docPart w:val="368AAC8AC47742CBB8056705D14AA235"/>
        </w:placeholder>
        <w:temporary/>
        <w:showingPlcHdr/>
        <w15:appearance w15:val="hidden"/>
      </w:sdtPr>
      <w:sdtEndPr/>
      <w:sdtContent>
        <w:p w14:paraId="65182E54" w14:textId="77777777" w:rsidR="00F13EC2" w:rsidRPr="00463B95" w:rsidRDefault="00F13EC2" w:rsidP="00F13EC2">
          <w:pPr>
            <w:pStyle w:val="NormalIndent"/>
          </w:pPr>
          <w:r w:rsidRPr="00463B95">
            <w:t>[Next Body Paragraph]</w:t>
          </w:r>
        </w:p>
      </w:sdtContent>
    </w:sdt>
    <w:p w14:paraId="5F26E9A6" w14:textId="77777777" w:rsidR="007B1D79" w:rsidRDefault="007B1D79" w:rsidP="00F13EC2">
      <w:pPr>
        <w:pStyle w:val="Heading1"/>
      </w:pPr>
      <w:r>
        <w:br w:type="page"/>
      </w:r>
    </w:p>
    <w:p w14:paraId="7DE1572E" w14:textId="71390D0C" w:rsidR="00F13EC2" w:rsidRPr="00B55FEF" w:rsidRDefault="00F13EC2" w:rsidP="00F13EC2">
      <w:pPr>
        <w:pStyle w:val="Heading1"/>
      </w:pPr>
      <w:bookmarkStart w:id="13" w:name="_Toc177403336"/>
      <w:r>
        <w:lastRenderedPageBreak/>
        <w:t>Game x</w:t>
      </w:r>
      <w:r w:rsidR="00174C79">
        <w:t>I</w:t>
      </w:r>
      <w:r w:rsidRPr="00B55FEF">
        <w:t xml:space="preserve"> — </w:t>
      </w:r>
      <w:sdt>
        <w:sdtPr>
          <w:id w:val="227659081"/>
          <w:placeholder>
            <w:docPart w:val="C5ECAB3EE18C4001BFA26D1C33EE3598"/>
          </w:placeholder>
          <w15:appearance w15:val="hidden"/>
        </w:sdtPr>
        <w:sdtEndPr/>
        <w:sdtContent>
          <w:r w:rsidR="007B1D79">
            <w:t>akim and the jealous seven</w:t>
          </w:r>
        </w:sdtContent>
      </w:sdt>
      <w:bookmarkEnd w:id="13"/>
    </w:p>
    <w:sdt>
      <w:sdtPr>
        <w:rPr>
          <w:rFonts w:ascii="Times New Roman" w:hAnsi="Times New Roman"/>
        </w:rPr>
        <w:id w:val="-620455854"/>
        <w:placeholder>
          <w:docPart w:val="DD775E08402A4A099F355B2419A269A9"/>
        </w:placeholder>
        <w:temporary/>
        <w:showingPlcHdr/>
        <w15:appearance w15:val="hidden"/>
      </w:sdtPr>
      <w:sdtEndPr/>
      <w:sdtContent>
        <w:p w14:paraId="48DA7C2B" w14:textId="77777777" w:rsidR="00F13EC2" w:rsidRDefault="00F13EC2" w:rsidP="00F13EC2">
          <w:pPr>
            <w:rPr>
              <w:rFonts w:ascii="Times New Roman" w:hAnsi="Times New Roman"/>
            </w:rPr>
          </w:pPr>
          <w:r w:rsidRPr="00463B95">
            <w:t>[Opening Paragraph]</w:t>
          </w:r>
        </w:p>
      </w:sdtContent>
    </w:sdt>
    <w:p w14:paraId="00DA4C3A" w14:textId="77777777" w:rsidR="00F13EC2" w:rsidRPr="00463B95" w:rsidRDefault="00276A0A" w:rsidP="00F13EC2">
      <w:pPr>
        <w:pStyle w:val="NormalIndent"/>
      </w:pPr>
      <w:sdt>
        <w:sdtPr>
          <w:id w:val="-329451328"/>
          <w:placeholder>
            <w:docPart w:val="5F4E49396A2440BF92D1C76B09565F20"/>
          </w:placeholder>
          <w:temporary/>
          <w:showingPlcHdr/>
          <w15:appearance w15:val="hidden"/>
        </w:sdtPr>
        <w:sdtEndPr/>
        <w:sdtContent>
          <w:r w:rsidR="00F13EC2" w:rsidRPr="00463B95">
            <w:t>[Next Body Paragraph]</w:t>
          </w:r>
        </w:sdtContent>
      </w:sdt>
    </w:p>
    <w:sdt>
      <w:sdtPr>
        <w:id w:val="1557046566"/>
        <w:placeholder>
          <w:docPart w:val="D1E6C50813184033B02B58EF8CE0026F"/>
        </w:placeholder>
        <w:temporary/>
        <w:showingPlcHdr/>
        <w15:appearance w15:val="hidden"/>
      </w:sdtPr>
      <w:sdtEndPr/>
      <w:sdtContent>
        <w:p w14:paraId="51AAEEF0" w14:textId="77777777" w:rsidR="00F13EC2" w:rsidRPr="00463B95" w:rsidRDefault="00F13EC2" w:rsidP="00F13EC2">
          <w:pPr>
            <w:pStyle w:val="NormalIndent"/>
          </w:pPr>
          <w:r w:rsidRPr="00463B95">
            <w:t>[Next Body Paragraph]</w:t>
          </w:r>
        </w:p>
      </w:sdtContent>
    </w:sdt>
    <w:p w14:paraId="00E623D4" w14:textId="77777777" w:rsidR="00F13EC2" w:rsidRDefault="00F13EC2">
      <w:pPr>
        <w:rPr>
          <w:rFonts w:ascii="Times New Roman" w:hAnsi="Times New Roman"/>
        </w:rPr>
      </w:pPr>
    </w:p>
    <w:p w14:paraId="44E09037" w14:textId="77777777" w:rsidR="00CD11CB" w:rsidRDefault="00CD11CB" w:rsidP="00F13EC2">
      <w:pPr>
        <w:pStyle w:val="Heading1"/>
      </w:pPr>
      <w:r>
        <w:br w:type="page"/>
      </w:r>
    </w:p>
    <w:p w14:paraId="46328E03" w14:textId="34B66E2F" w:rsidR="00F13EC2" w:rsidRPr="00B55FEF" w:rsidRDefault="00F13EC2" w:rsidP="00F13EC2">
      <w:pPr>
        <w:pStyle w:val="Heading1"/>
      </w:pPr>
      <w:bookmarkStart w:id="14" w:name="_Toc177403337"/>
      <w:r>
        <w:lastRenderedPageBreak/>
        <w:t>Game x</w:t>
      </w:r>
      <w:r w:rsidR="00174C79">
        <w:t>I</w:t>
      </w:r>
      <w:r>
        <w:t>i</w:t>
      </w:r>
      <w:r w:rsidRPr="00B55FEF">
        <w:t xml:space="preserve"> — </w:t>
      </w:r>
      <w:sdt>
        <w:sdtPr>
          <w:id w:val="1668828704"/>
          <w:placeholder>
            <w:docPart w:val="C44B2D7D59D54CB5B7EEE46A9401125D"/>
          </w:placeholder>
          <w15:appearance w15:val="hidden"/>
        </w:sdtPr>
        <w:sdtEndPr/>
        <w:sdtContent>
          <w:r w:rsidR="00CD11CB">
            <w:t>bonus game</w:t>
          </w:r>
        </w:sdtContent>
      </w:sdt>
      <w:bookmarkEnd w:id="14"/>
    </w:p>
    <w:sdt>
      <w:sdtPr>
        <w:rPr>
          <w:rFonts w:ascii="Times New Roman" w:hAnsi="Times New Roman"/>
        </w:rPr>
        <w:id w:val="2135754707"/>
        <w:placeholder>
          <w:docPart w:val="03B0BA2E88E34B518431375E1F704B95"/>
        </w:placeholder>
        <w:temporary/>
        <w:showingPlcHdr/>
        <w15:appearance w15:val="hidden"/>
      </w:sdtPr>
      <w:sdtEndPr/>
      <w:sdtContent>
        <w:p w14:paraId="1C7EE8A0" w14:textId="77777777" w:rsidR="00F13EC2" w:rsidRDefault="00F13EC2" w:rsidP="00F13EC2">
          <w:pPr>
            <w:rPr>
              <w:rFonts w:ascii="Times New Roman" w:hAnsi="Times New Roman"/>
            </w:rPr>
          </w:pPr>
          <w:r w:rsidRPr="00463B95">
            <w:t>[Opening Paragraph]</w:t>
          </w:r>
        </w:p>
      </w:sdtContent>
    </w:sdt>
    <w:p w14:paraId="4BAF0C4E" w14:textId="77777777" w:rsidR="00F13EC2" w:rsidRPr="00463B95" w:rsidRDefault="00276A0A" w:rsidP="00F13EC2">
      <w:pPr>
        <w:pStyle w:val="NormalIndent"/>
      </w:pPr>
      <w:sdt>
        <w:sdtPr>
          <w:id w:val="2097978155"/>
          <w:placeholder>
            <w:docPart w:val="E0DC6FA2FEFB41F88A51D1E22F3CEDA8"/>
          </w:placeholder>
          <w:temporary/>
          <w:showingPlcHdr/>
          <w15:appearance w15:val="hidden"/>
        </w:sdtPr>
        <w:sdtEndPr/>
        <w:sdtContent>
          <w:r w:rsidR="00F13EC2" w:rsidRPr="00463B95">
            <w:t>[Next Body Paragraph]</w:t>
          </w:r>
        </w:sdtContent>
      </w:sdt>
    </w:p>
    <w:sdt>
      <w:sdtPr>
        <w:id w:val="867876660"/>
        <w:placeholder>
          <w:docPart w:val="66CDF8E74EA84AE9AAF14318380F7AD2"/>
        </w:placeholder>
        <w:temporary/>
        <w:showingPlcHdr/>
        <w15:appearance w15:val="hidden"/>
      </w:sdtPr>
      <w:sdtEndPr/>
      <w:sdtContent>
        <w:p w14:paraId="1577DF6F" w14:textId="77777777" w:rsidR="00F13EC2" w:rsidRPr="00463B95" w:rsidRDefault="00F13EC2" w:rsidP="00F13EC2">
          <w:pPr>
            <w:pStyle w:val="NormalIndent"/>
          </w:pPr>
          <w:r w:rsidRPr="00463B95">
            <w:t>[Next Body Paragraph]</w:t>
          </w:r>
        </w:p>
      </w:sdtContent>
    </w:sdt>
    <w:p w14:paraId="5C6F37CC" w14:textId="7C14F50E" w:rsidR="007628DE" w:rsidRDefault="007628DE">
      <w:pPr>
        <w:rPr>
          <w:rFonts w:ascii="Times New Roman" w:hAnsi="Times New Roman"/>
        </w:rPr>
      </w:pPr>
      <w:r>
        <w:rPr>
          <w:rFonts w:ascii="Times New Roman" w:hAnsi="Times New Roman"/>
        </w:rPr>
        <w:br w:type="page"/>
      </w:r>
    </w:p>
    <w:p w14:paraId="4B0A1EC9" w14:textId="0109F623" w:rsidR="00F13EC2" w:rsidRDefault="0067415E">
      <w:pPr>
        <w:rPr>
          <w:rFonts w:ascii="Times New Roman" w:hAnsi="Times New Roman"/>
        </w:rPr>
      </w:pPr>
      <w:r>
        <w:rPr>
          <w:rFonts w:ascii="Times New Roman" w:hAnsi="Times New Roman"/>
        </w:rPr>
        <w:lastRenderedPageBreak/>
        <w:t>Closing remarks</w:t>
      </w:r>
    </w:p>
    <w:sdt>
      <w:sdtPr>
        <w:id w:val="-2056761279"/>
        <w:placeholder>
          <w:docPart w:val="38D9D9CF0F21447CA0B6CAE9907718E0"/>
        </w:placeholder>
        <w:temporary/>
        <w:showingPlcHdr/>
        <w15:appearance w15:val="hidden"/>
      </w:sdtPr>
      <w:sdtEndPr/>
      <w:sdtContent>
        <w:p w14:paraId="05EA85CB" w14:textId="77777777" w:rsidR="002560AC" w:rsidRDefault="00463B95" w:rsidP="00463B95">
          <w:pPr>
            <w:pStyle w:val="End"/>
          </w:pPr>
          <w:r w:rsidRPr="00463B95">
            <w:t>[This is the last line of your manuscript]</w:t>
          </w:r>
        </w:p>
      </w:sdtContent>
    </w:sdt>
    <w:sdt>
      <w:sdtPr>
        <w:id w:val="1068146419"/>
        <w:placeholder>
          <w:docPart w:val="35F2C9DDFDD04BA7A4679432B0E3769E"/>
        </w:placeholder>
        <w:showingPlcHdr/>
        <w15:appearance w15:val="hidden"/>
      </w:sdtPr>
      <w:sdtEndPr/>
      <w:sdtContent>
        <w:p w14:paraId="111B746C" w14:textId="77777777" w:rsidR="00441AB1" w:rsidRPr="00AE40E9" w:rsidRDefault="00FF3B53" w:rsidP="00FF3B53">
          <w:pPr>
            <w:pStyle w:val="End"/>
          </w:pPr>
          <w:r w:rsidRPr="00FF3B53">
            <w:t>THE END</w:t>
          </w:r>
        </w:p>
      </w:sdtContent>
    </w:sdt>
    <w:sdt>
      <w:sdtPr>
        <w:id w:val="1106307507"/>
        <w:placeholder>
          <w:docPart w:val="0A00FCFAD2D9488D984DCFF3D54664B1"/>
        </w:placeholder>
        <w:temporary/>
        <w:showingPlcHdr/>
        <w15:appearance w15:val="hidden"/>
      </w:sdtPr>
      <w:sdtEndPr/>
      <w:sdtContent>
        <w:p w14:paraId="654E0522" w14:textId="77777777" w:rsidR="00463B95" w:rsidRPr="00AE40E9" w:rsidRDefault="00463B95" w:rsidP="00463B95">
          <w:pPr>
            <w:pStyle w:val="TipText"/>
          </w:pPr>
          <w:r w:rsidRPr="00463B95">
            <w:t>This marks the end of the manuscript and will follow a double-spaced blank line after the last line of text.</w:t>
          </w:r>
        </w:p>
      </w:sdtContent>
    </w:sdt>
    <w:sectPr w:rsidR="00463B95" w:rsidRPr="00AE40E9" w:rsidSect="00B76BB3">
      <w:pgSz w:w="12240" w:h="15840" w:code="1"/>
      <w:pgMar w:top="1440" w:right="1440" w:bottom="1440" w:left="1440" w:header="720" w:footer="720" w:gutter="0"/>
      <w:cols w:space="720"/>
      <w:docGrid w:linePitch="326" w:charSpace="-635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486C6A" w14:textId="77777777" w:rsidR="004A2AC6" w:rsidRDefault="004A2AC6">
      <w:pPr>
        <w:spacing w:line="240" w:lineRule="auto"/>
      </w:pPr>
      <w:r>
        <w:separator/>
      </w:r>
    </w:p>
  </w:endnote>
  <w:endnote w:type="continuationSeparator" w:id="0">
    <w:p w14:paraId="0AACBB4C" w14:textId="77777777" w:rsidR="004A2AC6" w:rsidRDefault="004A2A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1"/>
    <w:family w:val="swiss"/>
    <w:pitch w:val="variable"/>
  </w:font>
  <w:font w:name="PingFang SC">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Songti SC">
    <w:altName w:val="Microsoft YaHei"/>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912E5B" w14:textId="69E67D70" w:rsidR="002560AC" w:rsidRDefault="00276A0A">
    <w:pPr>
      <w:pStyle w:val="Footer"/>
    </w:pPr>
    <w:sdt>
      <w:sdtPr>
        <w:rPr>
          <w:rFonts w:ascii="Times New Roman" w:hAnsi="Times New Roman"/>
        </w:rPr>
        <w:id w:val="-717660690"/>
        <w:placeholder>
          <w:docPart w:val="35F2C9DDFDD04BA7A4679432B0E3769E"/>
        </w:placeholder>
        <w15:appearance w15:val="hidden"/>
      </w:sdtPr>
      <w:sdtEndPr/>
      <w:sdtContent>
        <w:sdt>
          <w:sdtPr>
            <w:rPr>
              <w:rFonts w:ascii="Times New Roman" w:hAnsi="Times New Roman"/>
            </w:rPr>
            <w:alias w:val="Author"/>
            <w:tag w:val=""/>
            <w:id w:val="-645048452"/>
            <w:placeholder>
              <w:docPart w:val="B7A8B0C17CFB47EFB08DDE39727EB057"/>
            </w:placeholder>
            <w:dataBinding w:prefixMappings="xmlns:ns0='http://purl.org/dc/elements/1.1/' xmlns:ns1='http://schemas.openxmlformats.org/package/2006/metadata/core-properties' " w:xpath="/ns1:coreProperties[1]/ns0:creator[1]" w:storeItemID="{6C3C8BC8-F283-45AE-878A-BAB7291924A1}"/>
            <w:text/>
          </w:sdtPr>
          <w:sdtEndPr/>
          <w:sdtContent>
            <w:r w:rsidR="00CA1FBA">
              <w:rPr>
                <w:rFonts w:ascii="Times New Roman" w:hAnsi="Times New Roman"/>
              </w:rPr>
              <w:t>eatondo</w:t>
            </w:r>
          </w:sdtContent>
        </w:sdt>
      </w:sdtContent>
    </w:sdt>
    <w:r w:rsidR="00BA6544">
      <w:rPr>
        <w:rFonts w:ascii="Times New Roman" w:hAnsi="Times New Roman"/>
      </w:rPr>
      <w:t xml:space="preserve"> © </w:t>
    </w:r>
    <w:sdt>
      <w:sdtPr>
        <w:rPr>
          <w:rFonts w:ascii="Times New Roman" w:hAnsi="Times New Roman"/>
        </w:rPr>
        <w:alias w:val="Publish Date"/>
        <w:tag w:val=""/>
        <w:id w:val="174313273"/>
        <w:placeholder>
          <w:docPart w:val="D57E8130678642B8BCC0A4F74FD44DFD"/>
        </w:placeholder>
        <w:dataBinding w:prefixMappings="xmlns:ns0='http://schemas.microsoft.com/office/2006/coverPageProps' " w:xpath="/ns0:CoverPageProperties[1]/ns0:PublishDate[1]" w:storeItemID="{55AF091B-3C7A-41E3-B477-F2FDAA23CFDA}"/>
        <w:date w:fullDate="2024-01-01T00:00:00Z">
          <w:dateFormat w:val="M/d/yyyy"/>
          <w:lid w:val="en-US"/>
          <w:storeMappedDataAs w:val="dateTime"/>
          <w:calendar w:val="gregorian"/>
        </w:date>
      </w:sdtPr>
      <w:sdtEndPr/>
      <w:sdtContent>
        <w:r w:rsidR="00CA1FBA">
          <w:rPr>
            <w:rFonts w:ascii="Times New Roman" w:hAnsi="Times New Roman"/>
          </w:rPr>
          <w:t>1/1/2024</w:t>
        </w:r>
      </w:sdtContent>
    </w:sdt>
  </w:p>
  <w:sdt>
    <w:sdtPr>
      <w:id w:val="793951273"/>
      <w:placeholder>
        <w:docPart w:val="7C104710CBD8454284A8417253C69E28"/>
      </w:placeholder>
      <w:temporary/>
      <w:showingPlcHdr/>
      <w15:appearance w15:val="hidden"/>
    </w:sdtPr>
    <w:sdtEndPr/>
    <w:sdtContent>
      <w:p w14:paraId="10AC2530" w14:textId="77777777" w:rsidR="002560AC" w:rsidRDefault="00DA2E5D" w:rsidP="00DA2E5D">
        <w:pPr>
          <w:pStyle w:val="TipText"/>
          <w:jc w:val="center"/>
        </w:pPr>
        <w:r w:rsidRPr="00DA2E5D">
          <w:t>This is your novel’s copyright information.</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386BE8" w14:textId="77777777" w:rsidR="004A2AC6" w:rsidRDefault="004A2AC6">
      <w:pPr>
        <w:spacing w:line="240" w:lineRule="auto"/>
      </w:pPr>
      <w:r>
        <w:separator/>
      </w:r>
    </w:p>
  </w:footnote>
  <w:footnote w:type="continuationSeparator" w:id="0">
    <w:p w14:paraId="1714EE5D" w14:textId="77777777" w:rsidR="004A2AC6" w:rsidRDefault="004A2AC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20B28B" w14:textId="0D7A11DC" w:rsidR="00B76BB3" w:rsidRDefault="00276A0A">
    <w:pPr>
      <w:pStyle w:val="Header"/>
    </w:pPr>
    <w:sdt>
      <w:sdtPr>
        <w:id w:val="-1031879783"/>
        <w:placeholder>
          <w:docPart w:val="38D9D9CF0F21447CA0B6CAE9907718E0"/>
        </w:placeholder>
        <w15:appearance w15:val="hidden"/>
      </w:sdtPr>
      <w:sdtEndPr/>
      <w:sdtContent>
        <w:sdt>
          <w:sdtPr>
            <w:alias w:val="Author"/>
            <w:tag w:val=""/>
            <w:id w:val="-1914760712"/>
            <w:placeholder>
              <w:docPart w:val="8C888E325B9549108D2916463BA9495E"/>
            </w:placeholder>
            <w:dataBinding w:prefixMappings="xmlns:ns0='http://purl.org/dc/elements/1.1/' xmlns:ns1='http://schemas.openxmlformats.org/package/2006/metadata/core-properties' " w:xpath="/ns1:coreProperties[1]/ns0:creator[1]" w:storeItemID="{6C3C8BC8-F283-45AE-878A-BAB7291924A1}"/>
            <w:text/>
          </w:sdtPr>
          <w:sdtEndPr/>
          <w:sdtContent>
            <w:r w:rsidR="002E7834">
              <w:t>eatondo</w:t>
            </w:r>
          </w:sdtContent>
        </w:sdt>
      </w:sdtContent>
    </w:sdt>
    <w:r w:rsidR="003112EE">
      <w:t xml:space="preserve">  </w:t>
    </w:r>
    <w:r w:rsidR="00B76BB3" w:rsidRPr="00B76BB3">
      <w:t xml:space="preserve"> - </w:t>
    </w:r>
    <w:sdt>
      <w:sdtPr>
        <w:id w:val="1638683164"/>
        <w:placeholder>
          <w:docPart w:val="0A00FCFAD2D9488D984DCFF3D54664B1"/>
        </w:placeholder>
        <w15:appearance w15:val="hidden"/>
      </w:sdtPr>
      <w:sdtEndPr/>
      <w:sdtContent>
        <w:sdt>
          <w:sdtPr>
            <w:alias w:val="Title"/>
            <w:tag w:val=""/>
            <w:id w:val="1615411394"/>
            <w:placeholder>
              <w:docPart w:val="B2D675A64F0B4D11A30D426B9D8CCD1E"/>
            </w:placeholder>
            <w:dataBinding w:prefixMappings="xmlns:ns0='http://purl.org/dc/elements/1.1/' xmlns:ns1='http://schemas.openxmlformats.org/package/2006/metadata/core-properties' " w:xpath="/ns1:coreProperties[1]/ns0:title[1]" w:storeItemID="{6C3C8BC8-F283-45AE-878A-BAB7291924A1}"/>
            <w:text/>
          </w:sdtPr>
          <w:sdtEndPr/>
          <w:sdtContent>
            <w:r w:rsidR="00D4422F">
              <w:t>african board game sagas</w:t>
            </w:r>
          </w:sdtContent>
        </w:sdt>
      </w:sdtContent>
    </w:sdt>
    <w:r w:rsidR="00B76BB3" w:rsidRPr="00B76BB3">
      <w:t xml:space="preserve"> -</w:t>
    </w:r>
    <w:r w:rsidR="00B76BB3" w:rsidRPr="00B76BB3">
      <w:fldChar w:fldCharType="begin"/>
    </w:r>
    <w:r w:rsidR="00B76BB3" w:rsidRPr="00B76BB3">
      <w:instrText xml:space="preserve"> PAGE   \* MERGEFORMAT </w:instrText>
    </w:r>
    <w:r w:rsidR="00B76BB3" w:rsidRPr="00B76BB3">
      <w:fldChar w:fldCharType="separate"/>
    </w:r>
    <w:r w:rsidR="00F95FA3">
      <w:rPr>
        <w:noProof/>
      </w:rPr>
      <w:t>4</w:t>
    </w:r>
    <w:r w:rsidR="00B76BB3" w:rsidRPr="00B76BB3">
      <w:fldChar w:fldCharType="end"/>
    </w:r>
    <w:r w:rsidR="00B76BB3" w:rsidRPr="00B76BB3">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3"/>
    <w:multiLevelType w:val="singleLevel"/>
    <w:tmpl w:val="4356A8BE"/>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8D4E7C62"/>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4AB66A52"/>
    <w:multiLevelType w:val="multilevel"/>
    <w:tmpl w:val="864A385A"/>
    <w:lvl w:ilvl="0">
      <w:start w:val="1"/>
      <w:numFmt w:val="bullet"/>
      <w:pStyle w:val="TipTextBullet"/>
      <w:lvlText w:val=""/>
      <w:lvlJc w:val="left"/>
      <w:pPr>
        <w:ind w:left="360" w:hanging="360"/>
      </w:pPr>
      <w:rPr>
        <w:rFonts w:ascii="Symbol" w:hAnsi="Symbol" w:hint="default"/>
        <w:color w:val="3465A4"/>
      </w:rPr>
    </w:lvl>
    <w:lvl w:ilvl="1">
      <w:start w:val="1"/>
      <w:numFmt w:val="bullet"/>
      <w:pStyle w:val="TipTextBullet2"/>
      <w:lvlText w:val="o"/>
      <w:lvlJc w:val="left"/>
      <w:pPr>
        <w:ind w:left="72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771897215">
    <w:abstractNumId w:val="1"/>
  </w:num>
  <w:num w:numId="2" w16cid:durableId="36857138">
    <w:abstractNumId w:val="0"/>
  </w:num>
  <w:num w:numId="3" w16cid:durableId="630939680">
    <w:abstractNumId w:val="2"/>
  </w:num>
  <w:num w:numId="4" w16cid:durableId="4171380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isplayBackgroundShape/>
  <w:embedSystemFonts/>
  <w:attachedTemplate r:id="rId1"/>
  <w:stylePaneFormatFilter w:val="4004" w:allStyles="0"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stylePaneSortMethod w:val="000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1F6"/>
    <w:rsid w:val="000257CD"/>
    <w:rsid w:val="00042C32"/>
    <w:rsid w:val="00053B1A"/>
    <w:rsid w:val="000C0EE8"/>
    <w:rsid w:val="000E6FA7"/>
    <w:rsid w:val="000E7342"/>
    <w:rsid w:val="000F40B5"/>
    <w:rsid w:val="001314BA"/>
    <w:rsid w:val="001315A0"/>
    <w:rsid w:val="001657AB"/>
    <w:rsid w:val="00174C79"/>
    <w:rsid w:val="00182A3C"/>
    <w:rsid w:val="001B11F4"/>
    <w:rsid w:val="001D369D"/>
    <w:rsid w:val="001F1BFE"/>
    <w:rsid w:val="001F2853"/>
    <w:rsid w:val="002078A4"/>
    <w:rsid w:val="002560AC"/>
    <w:rsid w:val="002604DB"/>
    <w:rsid w:val="00276A0A"/>
    <w:rsid w:val="002B01EA"/>
    <w:rsid w:val="002B07A6"/>
    <w:rsid w:val="002B6B88"/>
    <w:rsid w:val="002C14FD"/>
    <w:rsid w:val="002D2D96"/>
    <w:rsid w:val="002E7834"/>
    <w:rsid w:val="002F4220"/>
    <w:rsid w:val="002F7CF0"/>
    <w:rsid w:val="003069BD"/>
    <w:rsid w:val="003112EE"/>
    <w:rsid w:val="00374398"/>
    <w:rsid w:val="003745BB"/>
    <w:rsid w:val="0038703F"/>
    <w:rsid w:val="003D5BFD"/>
    <w:rsid w:val="0043532C"/>
    <w:rsid w:val="00441AB1"/>
    <w:rsid w:val="00463B95"/>
    <w:rsid w:val="004A2AC6"/>
    <w:rsid w:val="004B642C"/>
    <w:rsid w:val="004F0378"/>
    <w:rsid w:val="005929DD"/>
    <w:rsid w:val="00595440"/>
    <w:rsid w:val="005C1550"/>
    <w:rsid w:val="00632B05"/>
    <w:rsid w:val="006407B9"/>
    <w:rsid w:val="00644381"/>
    <w:rsid w:val="0067415E"/>
    <w:rsid w:val="00674B14"/>
    <w:rsid w:val="006B2FE0"/>
    <w:rsid w:val="006E01F6"/>
    <w:rsid w:val="006E0794"/>
    <w:rsid w:val="006E7766"/>
    <w:rsid w:val="007628DE"/>
    <w:rsid w:val="00783151"/>
    <w:rsid w:val="00791763"/>
    <w:rsid w:val="007B1D79"/>
    <w:rsid w:val="007F70DD"/>
    <w:rsid w:val="008746B5"/>
    <w:rsid w:val="00877A36"/>
    <w:rsid w:val="008A0B56"/>
    <w:rsid w:val="008C17FD"/>
    <w:rsid w:val="009753B7"/>
    <w:rsid w:val="00980287"/>
    <w:rsid w:val="00995E72"/>
    <w:rsid w:val="00996AB3"/>
    <w:rsid w:val="009B56A3"/>
    <w:rsid w:val="009F7119"/>
    <w:rsid w:val="00A227FD"/>
    <w:rsid w:val="00AA65CE"/>
    <w:rsid w:val="00AE1D6C"/>
    <w:rsid w:val="00AE40E9"/>
    <w:rsid w:val="00AF05E1"/>
    <w:rsid w:val="00B548CE"/>
    <w:rsid w:val="00B55FEF"/>
    <w:rsid w:val="00B76BB3"/>
    <w:rsid w:val="00B81FA1"/>
    <w:rsid w:val="00BA44E2"/>
    <w:rsid w:val="00BA6544"/>
    <w:rsid w:val="00BB78FD"/>
    <w:rsid w:val="00BD1CE8"/>
    <w:rsid w:val="00C04F08"/>
    <w:rsid w:val="00C0540C"/>
    <w:rsid w:val="00C52F3D"/>
    <w:rsid w:val="00C622F0"/>
    <w:rsid w:val="00C66FB9"/>
    <w:rsid w:val="00C70CF7"/>
    <w:rsid w:val="00C87990"/>
    <w:rsid w:val="00CA1FBA"/>
    <w:rsid w:val="00CC1783"/>
    <w:rsid w:val="00CC7FC1"/>
    <w:rsid w:val="00CD11CB"/>
    <w:rsid w:val="00CD2AD5"/>
    <w:rsid w:val="00D4422F"/>
    <w:rsid w:val="00D83FFB"/>
    <w:rsid w:val="00DA2E5D"/>
    <w:rsid w:val="00DA5DFD"/>
    <w:rsid w:val="00DD5877"/>
    <w:rsid w:val="00DD6DD8"/>
    <w:rsid w:val="00DE49A8"/>
    <w:rsid w:val="00E14143"/>
    <w:rsid w:val="00E155C6"/>
    <w:rsid w:val="00E44047"/>
    <w:rsid w:val="00E80DE5"/>
    <w:rsid w:val="00E82CE7"/>
    <w:rsid w:val="00ED7B87"/>
    <w:rsid w:val="00EE02B8"/>
    <w:rsid w:val="00EF0495"/>
    <w:rsid w:val="00EF498A"/>
    <w:rsid w:val="00F13EC2"/>
    <w:rsid w:val="00F657F8"/>
    <w:rsid w:val="00F95FA3"/>
    <w:rsid w:val="00FC376F"/>
    <w:rsid w:val="00FE41B4"/>
    <w:rsid w:val="00FE7DDF"/>
    <w:rsid w:val="00FF3B53"/>
    <w:rsid w:val="00FF63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82A71F2"/>
  <w15:chartTrackingRefBased/>
  <w15:docId w15:val="{63C2307F-39EC-40F2-9C28-56F292AD6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5A0"/>
  </w:style>
  <w:style w:type="paragraph" w:styleId="Heading1">
    <w:name w:val="heading 1"/>
    <w:basedOn w:val="Normal"/>
    <w:next w:val="Normal"/>
    <w:link w:val="Heading1Char"/>
    <w:uiPriority w:val="9"/>
    <w:qFormat/>
    <w:rsid w:val="00FE41B4"/>
    <w:pPr>
      <w:spacing w:before="480" w:after="480"/>
      <w:jc w:val="center"/>
      <w:outlineLvl w:val="0"/>
    </w:pPr>
    <w:rPr>
      <w:rFonts w:ascii="Times New Roman" w:hAnsi="Times New Roman"/>
      <w:caps/>
    </w:rPr>
  </w:style>
  <w:style w:type="paragraph" w:styleId="Heading2">
    <w:name w:val="heading 2"/>
    <w:basedOn w:val="Normal"/>
    <w:next w:val="Normal"/>
    <w:link w:val="Heading2Char"/>
    <w:uiPriority w:val="9"/>
    <w:qFormat/>
    <w:rsid w:val="00B55FEF"/>
    <w:pPr>
      <w:keepNext/>
      <w:keepLines/>
      <w:spacing w:before="40"/>
      <w:outlineLvl w:val="1"/>
    </w:pPr>
    <w:rPr>
      <w:rFonts w:asciiTheme="majorHAnsi" w:eastAsiaTheme="majorEastAsia" w:hAnsiTheme="majorHAnsi" w:cstheme="majorBidi"/>
      <w:cap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semiHidden/>
    <w:pPr>
      <w:keepNext/>
      <w:spacing w:before="240" w:after="120"/>
    </w:pPr>
    <w:rPr>
      <w:rFonts w:ascii="Liberation Sans" w:eastAsia="PingFang SC" w:hAnsi="Liberation Sans" w:cs="Arial Unicode MS"/>
      <w:sz w:val="28"/>
      <w:szCs w:val="28"/>
    </w:rPr>
  </w:style>
  <w:style w:type="paragraph" w:styleId="BodyText">
    <w:name w:val="Body Text"/>
    <w:basedOn w:val="Normal"/>
    <w:semiHidden/>
    <w:pPr>
      <w:spacing w:after="140" w:line="276" w:lineRule="auto"/>
    </w:pPr>
  </w:style>
  <w:style w:type="paragraph" w:styleId="List">
    <w:name w:val="List"/>
    <w:basedOn w:val="BodyText"/>
    <w:semiHidden/>
    <w:rPr>
      <w:rFonts w:cs="Arial Unicode MS"/>
    </w:rPr>
  </w:style>
  <w:style w:type="paragraph" w:styleId="Caption">
    <w:name w:val="caption"/>
    <w:basedOn w:val="Normal"/>
    <w:semiHidden/>
    <w:qFormat/>
    <w:pPr>
      <w:suppressLineNumbers/>
      <w:spacing w:before="120" w:after="120"/>
    </w:pPr>
    <w:rPr>
      <w:rFonts w:cs="Arial Unicode MS"/>
      <w:i/>
      <w:iCs/>
    </w:rPr>
  </w:style>
  <w:style w:type="paragraph" w:customStyle="1" w:styleId="Index">
    <w:name w:val="Index"/>
    <w:basedOn w:val="Normal"/>
    <w:semiHidden/>
    <w:pPr>
      <w:suppressLineNumbers/>
    </w:pPr>
    <w:rPr>
      <w:rFonts w:cs="Arial Unicode MS"/>
    </w:rPr>
  </w:style>
  <w:style w:type="paragraph" w:styleId="Footer">
    <w:name w:val="footer"/>
    <w:basedOn w:val="Normal"/>
    <w:rsid w:val="00DA2E5D"/>
    <w:pPr>
      <w:suppressLineNumbers/>
      <w:tabs>
        <w:tab w:val="center" w:pos="4819"/>
        <w:tab w:val="right" w:pos="9638"/>
      </w:tabs>
      <w:spacing w:line="240" w:lineRule="auto"/>
      <w:jc w:val="center"/>
    </w:pPr>
  </w:style>
  <w:style w:type="paragraph" w:styleId="BalloonText">
    <w:name w:val="Balloon Text"/>
    <w:basedOn w:val="Normal"/>
    <w:link w:val="BalloonTextChar"/>
    <w:uiPriority w:val="99"/>
    <w:semiHidden/>
    <w:unhideWhenUsed/>
    <w:rsid w:val="000F40B5"/>
    <w:rPr>
      <w:rFonts w:ascii="Segoe UI" w:hAnsi="Segoe UI" w:cs="Mangal"/>
      <w:sz w:val="18"/>
      <w:szCs w:val="16"/>
    </w:rPr>
  </w:style>
  <w:style w:type="character" w:customStyle="1" w:styleId="BalloonTextChar">
    <w:name w:val="Balloon Text Char"/>
    <w:basedOn w:val="DefaultParagraphFont"/>
    <w:link w:val="BalloonText"/>
    <w:uiPriority w:val="99"/>
    <w:semiHidden/>
    <w:rsid w:val="000F40B5"/>
    <w:rPr>
      <w:rFonts w:ascii="Segoe UI" w:eastAsia="Songti SC" w:hAnsi="Segoe UI" w:cs="Mangal"/>
      <w:kern w:val="2"/>
      <w:sz w:val="18"/>
      <w:szCs w:val="16"/>
      <w:lang w:val="en-IN" w:eastAsia="zh-CN" w:bidi="hi-IN"/>
    </w:rPr>
  </w:style>
  <w:style w:type="paragraph" w:customStyle="1" w:styleId="TipText">
    <w:name w:val="Tip Text"/>
    <w:basedOn w:val="Normal"/>
    <w:qFormat/>
    <w:rsid w:val="00AE40E9"/>
    <w:pPr>
      <w:spacing w:after="160" w:line="252" w:lineRule="auto"/>
    </w:pPr>
    <w:rPr>
      <w:rFonts w:ascii="Calibri" w:hAnsi="Calibri"/>
      <w:color w:val="3465A4"/>
    </w:rPr>
  </w:style>
  <w:style w:type="paragraph" w:customStyle="1" w:styleId="TipTextBullet">
    <w:name w:val="Tip Text Bullet"/>
    <w:basedOn w:val="Normal"/>
    <w:qFormat/>
    <w:rsid w:val="00C622F0"/>
    <w:pPr>
      <w:numPr>
        <w:numId w:val="4"/>
      </w:numPr>
      <w:spacing w:after="120" w:line="252" w:lineRule="auto"/>
    </w:pPr>
    <w:rPr>
      <w:rFonts w:ascii="Calibri" w:hAnsi="Calibri"/>
      <w:color w:val="3465A4"/>
    </w:rPr>
  </w:style>
  <w:style w:type="paragraph" w:customStyle="1" w:styleId="TipTextBullet2">
    <w:name w:val="Tip Text Bullet 2"/>
    <w:basedOn w:val="TipTextBullet"/>
    <w:semiHidden/>
    <w:qFormat/>
    <w:rsid w:val="00C622F0"/>
    <w:pPr>
      <w:numPr>
        <w:ilvl w:val="1"/>
      </w:numPr>
    </w:pPr>
  </w:style>
  <w:style w:type="character" w:styleId="PlaceholderText">
    <w:name w:val="Placeholder Text"/>
    <w:basedOn w:val="DefaultParagraphFont"/>
    <w:uiPriority w:val="99"/>
    <w:semiHidden/>
    <w:rsid w:val="00AE40E9"/>
    <w:rPr>
      <w:color w:val="808080"/>
    </w:rPr>
  </w:style>
  <w:style w:type="paragraph" w:styleId="Title">
    <w:name w:val="Title"/>
    <w:basedOn w:val="Normal"/>
    <w:next w:val="Normal"/>
    <w:link w:val="TitleChar"/>
    <w:uiPriority w:val="10"/>
    <w:qFormat/>
    <w:rsid w:val="006407B9"/>
    <w:pPr>
      <w:spacing w:before="480" w:after="480" w:line="240" w:lineRule="auto"/>
      <w:jc w:val="center"/>
    </w:pPr>
    <w:rPr>
      <w:rFonts w:ascii="Times New Roman" w:hAnsi="Times New Roman"/>
      <w:caps/>
    </w:rPr>
  </w:style>
  <w:style w:type="character" w:customStyle="1" w:styleId="TitleChar">
    <w:name w:val="Title Char"/>
    <w:basedOn w:val="DefaultParagraphFont"/>
    <w:link w:val="Title"/>
    <w:uiPriority w:val="10"/>
    <w:rsid w:val="006407B9"/>
    <w:rPr>
      <w:rFonts w:ascii="Times New Roman" w:hAnsi="Times New Roman"/>
      <w:caps/>
    </w:rPr>
  </w:style>
  <w:style w:type="paragraph" w:customStyle="1" w:styleId="AuthorName">
    <w:name w:val="Author Name"/>
    <w:basedOn w:val="Normal"/>
    <w:qFormat/>
    <w:rsid w:val="00AE40E9"/>
    <w:pPr>
      <w:jc w:val="center"/>
    </w:pPr>
    <w:rPr>
      <w:rFonts w:asciiTheme="majorHAnsi" w:hAnsiTheme="majorHAnsi"/>
    </w:rPr>
  </w:style>
  <w:style w:type="paragraph" w:customStyle="1" w:styleId="AuthorInfo">
    <w:name w:val="Author Info"/>
    <w:basedOn w:val="Normal"/>
    <w:qFormat/>
    <w:rsid w:val="00AE40E9"/>
    <w:pPr>
      <w:jc w:val="right"/>
    </w:pPr>
  </w:style>
  <w:style w:type="paragraph" w:styleId="Header">
    <w:name w:val="header"/>
    <w:basedOn w:val="Normal"/>
    <w:link w:val="HeaderChar"/>
    <w:uiPriority w:val="99"/>
    <w:rsid w:val="00B76BB3"/>
    <w:pPr>
      <w:tabs>
        <w:tab w:val="center" w:pos="4680"/>
        <w:tab w:val="right" w:pos="9360"/>
      </w:tabs>
      <w:spacing w:line="240" w:lineRule="auto"/>
      <w:jc w:val="right"/>
    </w:pPr>
    <w:rPr>
      <w:caps/>
      <w:sz w:val="18"/>
    </w:rPr>
  </w:style>
  <w:style w:type="character" w:customStyle="1" w:styleId="HeaderChar">
    <w:name w:val="Header Char"/>
    <w:basedOn w:val="DefaultParagraphFont"/>
    <w:link w:val="Header"/>
    <w:uiPriority w:val="99"/>
    <w:rsid w:val="001315A0"/>
    <w:rPr>
      <w:caps/>
      <w:sz w:val="18"/>
    </w:rPr>
  </w:style>
  <w:style w:type="paragraph" w:styleId="NoSpacing">
    <w:name w:val="No Spacing"/>
    <w:uiPriority w:val="1"/>
    <w:semiHidden/>
    <w:qFormat/>
    <w:rsid w:val="00AE40E9"/>
    <w:pPr>
      <w:spacing w:line="192" w:lineRule="auto"/>
    </w:pPr>
  </w:style>
  <w:style w:type="character" w:customStyle="1" w:styleId="Heading1Char">
    <w:name w:val="Heading 1 Char"/>
    <w:basedOn w:val="DefaultParagraphFont"/>
    <w:link w:val="Heading1"/>
    <w:uiPriority w:val="9"/>
    <w:rsid w:val="00FE41B4"/>
    <w:rPr>
      <w:rFonts w:ascii="Times New Roman" w:hAnsi="Times New Roman"/>
      <w:caps/>
    </w:rPr>
  </w:style>
  <w:style w:type="paragraph" w:styleId="TOCHeading">
    <w:name w:val="TOC Heading"/>
    <w:basedOn w:val="Normal"/>
    <w:next w:val="Normal"/>
    <w:uiPriority w:val="39"/>
    <w:qFormat/>
    <w:rsid w:val="00B76BB3"/>
    <w:pPr>
      <w:jc w:val="center"/>
    </w:pPr>
    <w:rPr>
      <w:rFonts w:ascii="Times New Roman" w:hAnsi="Times New Roman"/>
    </w:rPr>
  </w:style>
  <w:style w:type="paragraph" w:styleId="NormalIndent">
    <w:name w:val="Normal Indent"/>
    <w:basedOn w:val="Normal"/>
    <w:uiPriority w:val="99"/>
    <w:rsid w:val="002078A4"/>
    <w:pPr>
      <w:ind w:firstLine="720"/>
    </w:pPr>
  </w:style>
  <w:style w:type="paragraph" w:customStyle="1" w:styleId="NewScene">
    <w:name w:val="New Scene"/>
    <w:basedOn w:val="Normal"/>
    <w:qFormat/>
    <w:rsid w:val="00B548CE"/>
    <w:pPr>
      <w:spacing w:before="240" w:after="120"/>
      <w:jc w:val="center"/>
    </w:pPr>
  </w:style>
  <w:style w:type="paragraph" w:customStyle="1" w:styleId="End">
    <w:name w:val="End"/>
    <w:basedOn w:val="Normal"/>
    <w:qFormat/>
    <w:rsid w:val="00463B95"/>
    <w:pPr>
      <w:jc w:val="center"/>
    </w:pPr>
    <w:rPr>
      <w:rFonts w:ascii="Times New Roman" w:hAnsi="Times New Roman"/>
    </w:rPr>
  </w:style>
  <w:style w:type="character" w:customStyle="1" w:styleId="Heading2Char">
    <w:name w:val="Heading 2 Char"/>
    <w:basedOn w:val="DefaultParagraphFont"/>
    <w:link w:val="Heading2"/>
    <w:uiPriority w:val="9"/>
    <w:rsid w:val="00B55FEF"/>
    <w:rPr>
      <w:rFonts w:asciiTheme="majorHAnsi" w:eastAsiaTheme="majorEastAsia" w:hAnsiTheme="majorHAnsi" w:cstheme="majorBidi"/>
      <w:caps/>
      <w:szCs w:val="26"/>
    </w:rPr>
  </w:style>
  <w:style w:type="paragraph" w:styleId="TOC1">
    <w:name w:val="toc 1"/>
    <w:basedOn w:val="Normal"/>
    <w:next w:val="Normal"/>
    <w:autoRedefine/>
    <w:uiPriority w:val="39"/>
    <w:rsid w:val="00DA2E5D"/>
    <w:pPr>
      <w:spacing w:after="100"/>
    </w:pPr>
  </w:style>
  <w:style w:type="paragraph" w:styleId="TOC2">
    <w:name w:val="toc 2"/>
    <w:basedOn w:val="Normal"/>
    <w:next w:val="Normal"/>
    <w:autoRedefine/>
    <w:uiPriority w:val="39"/>
    <w:rsid w:val="00DA2E5D"/>
    <w:pPr>
      <w:spacing w:after="100"/>
      <w:ind w:left="240"/>
    </w:pPr>
  </w:style>
  <w:style w:type="character" w:styleId="Hyperlink">
    <w:name w:val="Hyperlink"/>
    <w:basedOn w:val="DefaultParagraphFont"/>
    <w:uiPriority w:val="99"/>
    <w:rsid w:val="005C1550"/>
    <w:rPr>
      <w:color w:val="auto"/>
      <w:u w:val="single"/>
    </w:rPr>
  </w:style>
  <w:style w:type="paragraph" w:styleId="NormalWeb">
    <w:name w:val="Normal (Web)"/>
    <w:basedOn w:val="Normal"/>
    <w:uiPriority w:val="99"/>
    <w:semiHidden/>
    <w:unhideWhenUsed/>
    <w:rsid w:val="000C0EE8"/>
    <w:rPr>
      <w:rFonts w:ascii="Times New Roman" w:hAnsi="Times New Roman"/>
    </w:rPr>
  </w:style>
  <w:style w:type="paragraph" w:customStyle="1" w:styleId="TitlePageTitle">
    <w:name w:val="Title Page Title"/>
    <w:basedOn w:val="Normal"/>
    <w:qFormat/>
    <w:rsid w:val="00BD1CE8"/>
    <w:pPr>
      <w:spacing w:before="2040" w:line="240" w:lineRule="auto"/>
    </w:pPr>
    <w:rPr>
      <w:rFonts w:ascii="Times New Roman" w:hAnsi="Times New Roman"/>
      <w:color w:val="422E2E" w:themeColor="accent6" w:themeShade="80"/>
      <w:sz w:val="144"/>
    </w:rPr>
  </w:style>
  <w:style w:type="paragraph" w:customStyle="1" w:styleId="TitlePageAuthorsName">
    <w:name w:val="Title Page Authors Name"/>
    <w:basedOn w:val="AuthorInfo"/>
    <w:qFormat/>
    <w:rsid w:val="002B07A6"/>
    <w:pPr>
      <w:spacing w:line="240" w:lineRule="auto"/>
      <w:jc w:val="left"/>
    </w:pPr>
    <w:rPr>
      <w:rFonts w:ascii="Calibri" w:hAnsi="Calibri"/>
      <w:sz w:val="36"/>
    </w:rPr>
  </w:style>
  <w:style w:type="character" w:customStyle="1" w:styleId="UnresolvedMention1">
    <w:name w:val="Unresolved Mention1"/>
    <w:basedOn w:val="DefaultParagraphFont"/>
    <w:uiPriority w:val="99"/>
    <w:semiHidden/>
    <w:unhideWhenUsed/>
    <w:rsid w:val="00C0540C"/>
    <w:rPr>
      <w:color w:val="605E5C"/>
      <w:shd w:val="clear" w:color="auto" w:fill="E1DFDD"/>
    </w:rPr>
  </w:style>
  <w:style w:type="table" w:styleId="TableGrid">
    <w:name w:val="Table Grid"/>
    <w:basedOn w:val="TableNormal"/>
    <w:uiPriority w:val="39"/>
    <w:rsid w:val="00EF049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8664913">
      <w:bodyDiv w:val="1"/>
      <w:marLeft w:val="0"/>
      <w:marRight w:val="0"/>
      <w:marTop w:val="0"/>
      <w:marBottom w:val="0"/>
      <w:divBdr>
        <w:top w:val="none" w:sz="0" w:space="0" w:color="auto"/>
        <w:left w:val="none" w:sz="0" w:space="0" w:color="auto"/>
        <w:bottom w:val="none" w:sz="0" w:space="0" w:color="auto"/>
        <w:right w:val="none" w:sz="0" w:space="0" w:color="auto"/>
      </w:divBdr>
    </w:div>
    <w:div w:id="741946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min\AppData\Roaming\Microsoft\Templates\Write%20a%20novel.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D679699C1C44E87A98EEB2BEB2EB82C"/>
        <w:category>
          <w:name w:val="General"/>
          <w:gallery w:val="placeholder"/>
        </w:category>
        <w:types>
          <w:type w:val="bbPlcHdr"/>
        </w:types>
        <w:behaviors>
          <w:behavior w:val="content"/>
        </w:behaviors>
        <w:guid w:val="{2029A8A0-5392-488A-8F46-EFF260D40ABA}"/>
      </w:docPartPr>
      <w:docPartBody>
        <w:p w:rsidR="004C0106" w:rsidRDefault="004C0106">
          <w:pPr>
            <w:pStyle w:val="AD679699C1C44E87A98EEB2BEB2EB82C"/>
          </w:pPr>
          <w:r w:rsidRPr="00BD1CE8">
            <w:t>Terramare</w:t>
          </w:r>
        </w:p>
      </w:docPartBody>
    </w:docPart>
    <w:docPart>
      <w:docPartPr>
        <w:name w:val="B4E91424618D41BBB9B973D36B1F4A5B"/>
        <w:category>
          <w:name w:val="General"/>
          <w:gallery w:val="placeholder"/>
        </w:category>
        <w:types>
          <w:type w:val="bbPlcHdr"/>
        </w:types>
        <w:behaviors>
          <w:behavior w:val="content"/>
        </w:behaviors>
        <w:guid w:val="{C03DA18A-81D0-4309-B8AF-DD6F7866317F}"/>
      </w:docPartPr>
      <w:docPartBody>
        <w:p w:rsidR="004C0106" w:rsidRDefault="004C0106">
          <w:pPr>
            <w:pStyle w:val="B4E91424618D41BBB9B973D36B1F4A5B"/>
          </w:pPr>
          <w:r w:rsidRPr="00C0540C">
            <w:t>Liidia Peetre</w:t>
          </w:r>
        </w:p>
      </w:docPartBody>
    </w:docPart>
    <w:docPart>
      <w:docPartPr>
        <w:name w:val="E5FE87301EC14956997E73CE98BB1020"/>
        <w:category>
          <w:name w:val="General"/>
          <w:gallery w:val="placeholder"/>
        </w:category>
        <w:types>
          <w:type w:val="bbPlcHdr"/>
        </w:types>
        <w:behaviors>
          <w:behavior w:val="content"/>
        </w:behaviors>
        <w:guid w:val="{9455209B-951D-42D5-8D43-67B36B4F21D9}"/>
      </w:docPartPr>
      <w:docPartBody>
        <w:p w:rsidR="004C0106" w:rsidRDefault="004C0106">
          <w:pPr>
            <w:pStyle w:val="E5FE87301EC14956997E73CE98BB1020"/>
          </w:pPr>
          <w:r w:rsidRPr="00C0540C">
            <w:t>Agent name:</w:t>
          </w:r>
        </w:p>
      </w:docPartBody>
    </w:docPart>
    <w:docPart>
      <w:docPartPr>
        <w:name w:val="0457BBA7F9D94B52943515345D4D0019"/>
        <w:category>
          <w:name w:val="General"/>
          <w:gallery w:val="placeholder"/>
        </w:category>
        <w:types>
          <w:type w:val="bbPlcHdr"/>
        </w:types>
        <w:behaviors>
          <w:behavior w:val="content"/>
        </w:behaviors>
        <w:guid w:val="{94C6D275-B9D2-453E-B439-2534A427B415}"/>
      </w:docPartPr>
      <w:docPartBody>
        <w:p w:rsidR="004C0106" w:rsidRDefault="004C0106">
          <w:pPr>
            <w:pStyle w:val="0457BBA7F9D94B52943515345D4D0019"/>
          </w:pPr>
          <w:r w:rsidRPr="00C0540C">
            <w:t>Aneela Mohan</w:t>
          </w:r>
        </w:p>
      </w:docPartBody>
    </w:docPart>
    <w:docPart>
      <w:docPartPr>
        <w:name w:val="C24EF45DC1CE448BB1CEE9B0666830A3"/>
        <w:category>
          <w:name w:val="General"/>
          <w:gallery w:val="placeholder"/>
        </w:category>
        <w:types>
          <w:type w:val="bbPlcHdr"/>
        </w:types>
        <w:behaviors>
          <w:behavior w:val="content"/>
        </w:behaviors>
        <w:guid w:val="{53643FCE-6AE8-459E-BD73-FF585A2002EE}"/>
      </w:docPartPr>
      <w:docPartBody>
        <w:p w:rsidR="004C0106" w:rsidRDefault="004C0106">
          <w:pPr>
            <w:pStyle w:val="C24EF45DC1CE448BB1CEE9B0666830A3"/>
          </w:pPr>
          <w:r w:rsidRPr="003112EE">
            <w:t>Working title: Terramare</w:t>
          </w:r>
        </w:p>
      </w:docPartBody>
    </w:docPart>
    <w:docPart>
      <w:docPartPr>
        <w:name w:val="E32AC3225AC24F8DA9D16EDCB50B5EBB"/>
        <w:category>
          <w:name w:val="General"/>
          <w:gallery w:val="placeholder"/>
        </w:category>
        <w:types>
          <w:type w:val="bbPlcHdr"/>
        </w:types>
        <w:behaviors>
          <w:behavior w:val="content"/>
        </w:behaviors>
        <w:guid w:val="{361405FF-4F28-43EF-8E18-6C5DBA28AE87}"/>
      </w:docPartPr>
      <w:docPartBody>
        <w:p w:rsidR="004C0106" w:rsidRDefault="004C0106">
          <w:pPr>
            <w:pStyle w:val="E32AC3225AC24F8DA9D16EDCB50B5EBB"/>
          </w:pPr>
          <w:r w:rsidRPr="00C0540C">
            <w:t>Liidia Peetre</w:t>
          </w:r>
        </w:p>
      </w:docPartBody>
    </w:docPart>
    <w:docPart>
      <w:docPartPr>
        <w:name w:val="C839C72853914D248A73409C706D76E4"/>
        <w:category>
          <w:name w:val="General"/>
          <w:gallery w:val="placeholder"/>
        </w:category>
        <w:types>
          <w:type w:val="bbPlcHdr"/>
        </w:types>
        <w:behaviors>
          <w:behavior w:val="content"/>
        </w:behaviors>
        <w:guid w:val="{3F264F2F-50F7-4976-8A52-109391924C72}"/>
      </w:docPartPr>
      <w:docPartBody>
        <w:p w:rsidR="004C0106" w:rsidRDefault="004C0106">
          <w:pPr>
            <w:pStyle w:val="C839C72853914D248A73409C706D76E4"/>
          </w:pPr>
          <w:r w:rsidRPr="00C0540C">
            <w:t>12 3rd Street, Boston, MA 12345</w:t>
          </w:r>
        </w:p>
      </w:docPartBody>
    </w:docPart>
    <w:docPart>
      <w:docPartPr>
        <w:name w:val="3420B4458F4943A692DF4A2204B23E9F"/>
        <w:category>
          <w:name w:val="General"/>
          <w:gallery w:val="placeholder"/>
        </w:category>
        <w:types>
          <w:type w:val="bbPlcHdr"/>
        </w:types>
        <w:behaviors>
          <w:behavior w:val="content"/>
        </w:behaviors>
        <w:guid w:val="{BBEC9AFA-ABC9-49AC-B402-4644E2D17AA2}"/>
      </w:docPartPr>
      <w:docPartBody>
        <w:p w:rsidR="004C0106" w:rsidRDefault="004C0106">
          <w:pPr>
            <w:pStyle w:val="3420B4458F4943A692DF4A2204B23E9F"/>
          </w:pPr>
          <w:r w:rsidRPr="00C0540C">
            <w:t>(123) 456-7890</w:t>
          </w:r>
        </w:p>
      </w:docPartBody>
    </w:docPart>
    <w:docPart>
      <w:docPartPr>
        <w:name w:val="0482F2253C944D07B1D49A7CF591CE35"/>
        <w:category>
          <w:name w:val="General"/>
          <w:gallery w:val="placeholder"/>
        </w:category>
        <w:types>
          <w:type w:val="bbPlcHdr"/>
        </w:types>
        <w:behaviors>
          <w:behavior w:val="content"/>
        </w:behaviors>
        <w:guid w:val="{3FF279D0-382D-4140-8B9F-5CA2CF57DEC4}"/>
      </w:docPartPr>
      <w:docPartBody>
        <w:p w:rsidR="004C0106" w:rsidRDefault="004C0106">
          <w:pPr>
            <w:pStyle w:val="0482F2253C944D07B1D49A7CF591CE35"/>
          </w:pPr>
          <w:r w:rsidRPr="00C0540C">
            <w:t xml:space="preserve">liidia@example.com </w:t>
          </w:r>
        </w:p>
      </w:docPartBody>
    </w:docPart>
    <w:docPart>
      <w:docPartPr>
        <w:name w:val="21A41C3ACE884EA7A775516B9C8CD276"/>
        <w:category>
          <w:name w:val="General"/>
          <w:gallery w:val="placeholder"/>
        </w:category>
        <w:types>
          <w:type w:val="bbPlcHdr"/>
        </w:types>
        <w:behaviors>
          <w:behavior w:val="content"/>
        </w:behaviors>
        <w:guid w:val="{66812901-E82C-4528-84C5-6C031BB121EE}"/>
      </w:docPartPr>
      <w:docPartBody>
        <w:p w:rsidR="004C0106" w:rsidRDefault="004C0106">
          <w:pPr>
            <w:pStyle w:val="21A41C3ACE884EA7A775516B9C8CD276"/>
          </w:pPr>
          <w:r w:rsidRPr="00C0540C">
            <w:t>www.interestingsite.com</w:t>
          </w:r>
        </w:p>
      </w:docPartBody>
    </w:docPart>
    <w:docPart>
      <w:docPartPr>
        <w:name w:val="53E4338A79F345A19D90608E62BD5734"/>
        <w:category>
          <w:name w:val="General"/>
          <w:gallery w:val="placeholder"/>
        </w:category>
        <w:types>
          <w:type w:val="bbPlcHdr"/>
        </w:types>
        <w:behaviors>
          <w:behavior w:val="content"/>
        </w:behaviors>
        <w:guid w:val="{3262DAFA-A868-4F5C-82B2-76BB51DEC7DD}"/>
      </w:docPartPr>
      <w:docPartBody>
        <w:p w:rsidR="004C0106" w:rsidRDefault="004C0106">
          <w:pPr>
            <w:pStyle w:val="53E4338A79F345A19D90608E62BD5734"/>
          </w:pPr>
          <w:r w:rsidRPr="00DA2E5D">
            <w:t>Table of Contents</w:t>
          </w:r>
        </w:p>
      </w:docPartBody>
    </w:docPart>
    <w:docPart>
      <w:docPartPr>
        <w:name w:val="1114CB490A4B4AA18B98F8AFCDBD6782"/>
        <w:category>
          <w:name w:val="General"/>
          <w:gallery w:val="placeholder"/>
        </w:category>
        <w:types>
          <w:type w:val="bbPlcHdr"/>
        </w:types>
        <w:behaviors>
          <w:behavior w:val="content"/>
        </w:behaviors>
        <w:guid w:val="{32656747-8B68-427A-950B-6B45ADF33DEB}"/>
      </w:docPartPr>
      <w:docPartBody>
        <w:p w:rsidR="004C0106" w:rsidRDefault="004C0106">
          <w:pPr>
            <w:pStyle w:val="1114CB490A4B4AA18B98F8AFCDBD6782"/>
          </w:pPr>
          <w:r w:rsidRPr="00FF3B53">
            <w:t>The Bronze Age</w:t>
          </w:r>
        </w:p>
      </w:docPartBody>
    </w:docPart>
    <w:docPart>
      <w:docPartPr>
        <w:name w:val="96BFF61F661341879D4B1983735422D2"/>
        <w:category>
          <w:name w:val="General"/>
          <w:gallery w:val="placeholder"/>
        </w:category>
        <w:types>
          <w:type w:val="bbPlcHdr"/>
        </w:types>
        <w:behaviors>
          <w:behavior w:val="content"/>
        </w:behaviors>
        <w:guid w:val="{425DB4EB-D535-4C53-A921-6E1DA3239C3E}"/>
      </w:docPartPr>
      <w:docPartBody>
        <w:p w:rsidR="004C0106" w:rsidRDefault="004C0106">
          <w:pPr>
            <w:pStyle w:val="96BFF61F661341879D4B1983735422D2"/>
          </w:pPr>
          <w:r w:rsidRPr="006E0794">
            <w:t>The chapter title is intended to start approximately one-third the way down the page. The spacing is built into the Heading 1 style. To ensure spacing is correct, insert a Next Page Section Break at the end of each chapter prior to beginning a new chapter.  To do that, go to the Layout ribbon, choose “Breaks,” and select “Next Page” under the “Section Breaks” section of the menu.</w:t>
          </w:r>
        </w:p>
      </w:docPartBody>
    </w:docPart>
    <w:docPart>
      <w:docPartPr>
        <w:name w:val="09F4CA8C99A448DB88D9150CF6A036E4"/>
        <w:category>
          <w:name w:val="General"/>
          <w:gallery w:val="placeholder"/>
        </w:category>
        <w:types>
          <w:type w:val="bbPlcHdr"/>
        </w:types>
        <w:behaviors>
          <w:behavior w:val="content"/>
        </w:behaviors>
        <w:guid w:val="{65A5E5B1-A3A5-40A1-AC8D-E027DA6ED6F1}"/>
      </w:docPartPr>
      <w:docPartBody>
        <w:p w:rsidR="004C0106" w:rsidRDefault="004C0106">
          <w:pPr>
            <w:pStyle w:val="09F4CA8C99A448DB88D9150CF6A036E4"/>
          </w:pPr>
          <w:r w:rsidRPr="006E0794">
            <w:t>[Opening Paragraph]</w:t>
          </w:r>
        </w:p>
      </w:docPartBody>
    </w:docPart>
    <w:docPart>
      <w:docPartPr>
        <w:name w:val="1865FAAFD4D147688D664D9C2D59E63B"/>
        <w:category>
          <w:name w:val="General"/>
          <w:gallery w:val="placeholder"/>
        </w:category>
        <w:types>
          <w:type w:val="bbPlcHdr"/>
        </w:types>
        <w:behaviors>
          <w:behavior w:val="content"/>
        </w:behaviors>
        <w:guid w:val="{5AC74C73-1FEA-419E-9CD0-8FC86705C56B}"/>
      </w:docPartPr>
      <w:docPartBody>
        <w:p w:rsidR="004C0106" w:rsidRPr="000C0EE8" w:rsidRDefault="004C0106" w:rsidP="000C0EE8">
          <w:pPr>
            <w:pStyle w:val="TipText"/>
          </w:pPr>
          <w:r w:rsidRPr="002078A4">
            <w:t xml:space="preserve">Click on “Opening Paragraph” above and start typing your book.  </w:t>
          </w:r>
          <w:r w:rsidRPr="006E0794">
            <w:t xml:space="preserve">This is the opening paragraph of your chapter and is hence without indentation. </w:t>
          </w:r>
          <w:r w:rsidRPr="000C0EE8">
            <w:t>Introduce your story and set the stage for the rest of the novel. Ensure that the first few lines of the introductory paragraph and the first few paragraphs of the chapter hook the readers’ interest. The more visual your writing is, the better.</w:t>
          </w:r>
        </w:p>
        <w:p w:rsidR="004C0106" w:rsidRDefault="004C0106">
          <w:pPr>
            <w:pStyle w:val="1865FAAFD4D147688D664D9C2D59E63B"/>
          </w:pPr>
          <w:r w:rsidRPr="002078A4">
            <w:t>Use the style called “</w:t>
          </w:r>
          <w:r w:rsidRPr="002078A4">
            <w:rPr>
              <w:b/>
            </w:rPr>
            <w:t>Normal</w:t>
          </w:r>
          <w:r w:rsidRPr="002078A4">
            <w:t>” for the Opening Paragraph.</w:t>
          </w:r>
        </w:p>
      </w:docPartBody>
    </w:docPart>
    <w:docPart>
      <w:docPartPr>
        <w:name w:val="0DB27DAC2F4C44879F16E711AEF1C2B9"/>
        <w:category>
          <w:name w:val="General"/>
          <w:gallery w:val="placeholder"/>
        </w:category>
        <w:types>
          <w:type w:val="bbPlcHdr"/>
        </w:types>
        <w:behaviors>
          <w:behavior w:val="content"/>
        </w:behaviors>
        <w:guid w:val="{B69763F4-CB17-47BC-B444-E32F769F1736}"/>
      </w:docPartPr>
      <w:docPartBody>
        <w:p w:rsidR="004C0106" w:rsidRDefault="004C0106">
          <w:pPr>
            <w:pStyle w:val="0DB27DAC2F4C44879F16E711AEF1C2B9"/>
          </w:pPr>
          <w:r w:rsidRPr="002078A4">
            <w:rPr>
              <w:rStyle w:val="PlaceholderText"/>
            </w:rPr>
            <w:t>[Next Body Paragraph]</w:t>
          </w:r>
        </w:p>
      </w:docPartBody>
    </w:docPart>
    <w:docPart>
      <w:docPartPr>
        <w:name w:val="1DEE8DFC0DCF4FC89A43708C854CC96A"/>
        <w:category>
          <w:name w:val="General"/>
          <w:gallery w:val="placeholder"/>
        </w:category>
        <w:types>
          <w:type w:val="bbPlcHdr"/>
        </w:types>
        <w:behaviors>
          <w:behavior w:val="content"/>
        </w:behaviors>
        <w:guid w:val="{DC771D79-8B4B-4DDC-A4D5-5BF6B9D5A78A}"/>
      </w:docPartPr>
      <w:docPartBody>
        <w:p w:rsidR="004C0106" w:rsidRPr="002078A4" w:rsidRDefault="004C0106" w:rsidP="002078A4">
          <w:pPr>
            <w:pStyle w:val="TipText"/>
            <w:ind w:firstLine="720"/>
          </w:pPr>
          <w:r w:rsidRPr="002078A4">
            <w:t>Being a new paragraph, this one will be indented on the first line. This makes it easy for the reader to see a new paragraph among blocks of text. This is not a new scene, however! New scene beginnings are not indented and will follow the hash (#) sign.</w:t>
          </w:r>
        </w:p>
        <w:p w:rsidR="004C0106" w:rsidRDefault="004C0106" w:rsidP="002078A4">
          <w:pPr>
            <w:pStyle w:val="TipText"/>
            <w:ind w:firstLine="720"/>
          </w:pPr>
          <w:r w:rsidRPr="002078A4">
            <w:t>The second and subsequent paragraphs of each chapter will begin with a first line indent. This is built into the style called “</w:t>
          </w:r>
          <w:r w:rsidRPr="002078A4">
            <w:rPr>
              <w:b/>
            </w:rPr>
            <w:t>Normal Indent.</w:t>
          </w:r>
          <w:r w:rsidRPr="002078A4">
            <w:t>”</w:t>
          </w:r>
        </w:p>
        <w:p w:rsidR="004C0106" w:rsidRPr="002078A4" w:rsidRDefault="004C0106" w:rsidP="002078A4">
          <w:pPr>
            <w:pStyle w:val="TipTextBullet"/>
          </w:pPr>
          <w:r w:rsidRPr="002078A4">
            <w:t>Begin every new chapter from a new page</w:t>
          </w:r>
          <w:r>
            <w:t>.</w:t>
          </w:r>
          <w:r w:rsidRPr="002078A4">
            <w:t xml:space="preserve"> </w:t>
          </w:r>
        </w:p>
        <w:p w:rsidR="004C0106" w:rsidRPr="002078A4" w:rsidRDefault="004C0106" w:rsidP="002078A4">
          <w:pPr>
            <w:pStyle w:val="TipTextBullet"/>
          </w:pPr>
          <w:r w:rsidRPr="002078A4">
            <w:t xml:space="preserve">Do not </w:t>
          </w:r>
          <w:r>
            <w:t>add</w:t>
          </w:r>
          <w:r w:rsidRPr="002078A4">
            <w:t xml:space="preserve"> any extra spaces between paragraphs. All lines are double-spaced</w:t>
          </w:r>
          <w:r>
            <w:t>. The format of double spacing is built into both Normal styles.</w:t>
          </w:r>
        </w:p>
        <w:p w:rsidR="004C0106" w:rsidRPr="002078A4" w:rsidRDefault="004C0106" w:rsidP="002078A4">
          <w:pPr>
            <w:pStyle w:val="TipTextBullet"/>
          </w:pPr>
          <w:r>
            <w:t>After all punctuation, only use a single space before starting the next sentence.</w:t>
          </w:r>
        </w:p>
        <w:p w:rsidR="004C0106" w:rsidRDefault="004C0106">
          <w:pPr>
            <w:pStyle w:val="1DEE8DFC0DCF4FC89A43708C854CC96A"/>
          </w:pPr>
          <w:r w:rsidRPr="002078A4">
            <w:t xml:space="preserve">Do not underline in your manuscript. However, you may </w:t>
          </w:r>
          <w:r w:rsidRPr="002078A4">
            <w:rPr>
              <w:i/>
              <w:iCs/>
            </w:rPr>
            <w:t xml:space="preserve">italicize </w:t>
          </w:r>
          <w:r w:rsidRPr="002078A4">
            <w:t>things</w:t>
          </w:r>
          <w:r>
            <w:t>.</w:t>
          </w:r>
          <w:r w:rsidRPr="002078A4">
            <w:t xml:space="preserve"> </w:t>
          </w:r>
        </w:p>
      </w:docPartBody>
    </w:docPart>
    <w:docPart>
      <w:docPartPr>
        <w:name w:val="858DBD93FA5E46AAA17D3E23342FFCBD"/>
        <w:category>
          <w:name w:val="General"/>
          <w:gallery w:val="placeholder"/>
        </w:category>
        <w:types>
          <w:type w:val="bbPlcHdr"/>
        </w:types>
        <w:behaviors>
          <w:behavior w:val="content"/>
        </w:behaviors>
        <w:guid w:val="{5D47D5A5-7E30-4EA2-9246-4824FA8FBF02}"/>
      </w:docPartPr>
      <w:docPartBody>
        <w:p w:rsidR="004C0106" w:rsidRDefault="004C0106">
          <w:pPr>
            <w:pStyle w:val="858DBD93FA5E46AAA17D3E23342FFCBD"/>
          </w:pPr>
          <w:r w:rsidRPr="002078A4">
            <w:t>[New Scene begins without indentation]</w:t>
          </w:r>
        </w:p>
      </w:docPartBody>
    </w:docPart>
    <w:docPart>
      <w:docPartPr>
        <w:name w:val="D213CBD9E71046F5B01D87EA7D1F538C"/>
        <w:category>
          <w:name w:val="General"/>
          <w:gallery w:val="placeholder"/>
        </w:category>
        <w:types>
          <w:type w:val="bbPlcHdr"/>
        </w:types>
        <w:behaviors>
          <w:behavior w:val="content"/>
        </w:behaviors>
        <w:guid w:val="{2CC9F5C2-A061-41E4-9A47-AB0BB57A1870}"/>
      </w:docPartPr>
      <w:docPartBody>
        <w:p w:rsidR="004C0106" w:rsidRDefault="004C0106">
          <w:pPr>
            <w:pStyle w:val="D213CBD9E71046F5B01D87EA7D1F538C"/>
          </w:pPr>
          <w:r w:rsidRPr="00463B95">
            <w:t>The first paragraph of each new scene or chapter should begin with the style “</w:t>
          </w:r>
          <w:r w:rsidRPr="00463B95">
            <w:rPr>
              <w:b/>
            </w:rPr>
            <w:t>Normal</w:t>
          </w:r>
          <w:r w:rsidRPr="00463B95">
            <w:t>.”</w:t>
          </w:r>
        </w:p>
      </w:docPartBody>
    </w:docPart>
    <w:docPart>
      <w:docPartPr>
        <w:name w:val="D4B9011D425E43C088257C79AF49DACD"/>
        <w:category>
          <w:name w:val="General"/>
          <w:gallery w:val="placeholder"/>
        </w:category>
        <w:types>
          <w:type w:val="bbPlcHdr"/>
        </w:types>
        <w:behaviors>
          <w:behavior w:val="content"/>
        </w:behaviors>
        <w:guid w:val="{F38698F7-7CAC-4C9C-90DA-80BF59B03AD9}"/>
      </w:docPartPr>
      <w:docPartBody>
        <w:p w:rsidR="004C0106" w:rsidRDefault="004C0106">
          <w:pPr>
            <w:pStyle w:val="D4B9011D425E43C088257C79AF49DACD"/>
          </w:pPr>
          <w:r w:rsidRPr="00463B95">
            <w:t>[New Scen</w:t>
          </w:r>
          <w:r>
            <w:t>e’s second paragraph.</w:t>
          </w:r>
          <w:r w:rsidRPr="00463B95">
            <w:t>]</w:t>
          </w:r>
        </w:p>
      </w:docPartBody>
    </w:docPart>
    <w:docPart>
      <w:docPartPr>
        <w:name w:val="6CE7B380A0E44D12AA4FA3DD5DBE37B0"/>
        <w:category>
          <w:name w:val="General"/>
          <w:gallery w:val="placeholder"/>
        </w:category>
        <w:types>
          <w:type w:val="bbPlcHdr"/>
        </w:types>
        <w:behaviors>
          <w:behavior w:val="content"/>
        </w:behaviors>
        <w:guid w:val="{6714DF51-A05F-42C5-BFCA-65B83AAB3845}"/>
      </w:docPartPr>
      <w:docPartBody>
        <w:p w:rsidR="004C0106" w:rsidRPr="00463B95" w:rsidRDefault="004C0106" w:rsidP="00463B95">
          <w:pPr>
            <w:pStyle w:val="TipText"/>
            <w:ind w:firstLine="720"/>
          </w:pPr>
          <w:r w:rsidRPr="00463B95">
            <w:t xml:space="preserve">Remember that all new paragraphs, as well as dialogue, needs to be indented. </w:t>
          </w:r>
          <w:r>
            <w:t>These will also use the style called “</w:t>
          </w:r>
          <w:r w:rsidRPr="00463B95">
            <w:rPr>
              <w:b/>
            </w:rPr>
            <w:t>Normal Indent</w:t>
          </w:r>
          <w:r>
            <w:t>.”</w:t>
          </w:r>
          <w:r w:rsidRPr="00463B95">
            <w:t xml:space="preserve"> </w:t>
          </w:r>
        </w:p>
        <w:p w:rsidR="004C0106" w:rsidRDefault="004C0106">
          <w:pPr>
            <w:pStyle w:val="6CE7B380A0E44D12AA4FA3DD5DBE37B0"/>
          </w:pPr>
          <w:r w:rsidRPr="00463B95">
            <w:t>Since your novel will have several chapters, ensure that you leave enough motivation at the end of each chapter for the reader to continue with the next.</w:t>
          </w:r>
        </w:p>
      </w:docPartBody>
    </w:docPart>
    <w:docPart>
      <w:docPartPr>
        <w:name w:val="2C0410658E1A48D7B541A0D7CD2701AC"/>
        <w:category>
          <w:name w:val="General"/>
          <w:gallery w:val="placeholder"/>
        </w:category>
        <w:types>
          <w:type w:val="bbPlcHdr"/>
        </w:types>
        <w:behaviors>
          <w:behavior w:val="content"/>
        </w:behaviors>
        <w:guid w:val="{F5CD5FD2-009E-4A27-84CC-727DC77F0B1C}"/>
      </w:docPartPr>
      <w:docPartBody>
        <w:p w:rsidR="004C0106" w:rsidRDefault="004C0106">
          <w:pPr>
            <w:pStyle w:val="2C0410658E1A48D7B541A0D7CD2701AC"/>
          </w:pPr>
          <w:r w:rsidRPr="00463B95">
            <w:t xml:space="preserve">[New Scene’s </w:t>
          </w:r>
          <w:r>
            <w:t>third</w:t>
          </w:r>
          <w:r w:rsidRPr="00463B95">
            <w:t xml:space="preserve"> paragraph.]</w:t>
          </w:r>
        </w:p>
      </w:docPartBody>
    </w:docPart>
    <w:docPart>
      <w:docPartPr>
        <w:name w:val="60F4B2B0A5284B498D0EC090BE001B42"/>
        <w:category>
          <w:name w:val="General"/>
          <w:gallery w:val="placeholder"/>
        </w:category>
        <w:types>
          <w:type w:val="bbPlcHdr"/>
        </w:types>
        <w:behaviors>
          <w:behavior w:val="content"/>
        </w:behaviors>
        <w:guid w:val="{AB8D7DB1-DE81-4B76-A3C0-AC3D5175A704}"/>
      </w:docPartPr>
      <w:docPartBody>
        <w:p w:rsidR="004C0106" w:rsidRDefault="004C0106">
          <w:pPr>
            <w:pStyle w:val="60F4B2B0A5284B498D0EC090BE001B42"/>
          </w:pPr>
          <w:r w:rsidRPr="00FF3B53">
            <w:t>Black Earth</w:t>
          </w:r>
        </w:p>
      </w:docPartBody>
    </w:docPart>
    <w:docPart>
      <w:docPartPr>
        <w:name w:val="7DE5504A24734BA0AA9F2B1187D902C8"/>
        <w:category>
          <w:name w:val="General"/>
          <w:gallery w:val="placeholder"/>
        </w:category>
        <w:types>
          <w:type w:val="bbPlcHdr"/>
        </w:types>
        <w:behaviors>
          <w:behavior w:val="content"/>
        </w:behaviors>
        <w:guid w:val="{96B70BB7-FD45-4D30-BC08-C92775C77E4D}"/>
      </w:docPartPr>
      <w:docPartBody>
        <w:p w:rsidR="004C0106" w:rsidRDefault="004C0106">
          <w:pPr>
            <w:pStyle w:val="7DE5504A24734BA0AA9F2B1187D902C8"/>
          </w:pPr>
          <w:bookmarkStart w:id="0" w:name="_Toc121218878"/>
          <w:r w:rsidRPr="00FF3B53">
            <w:t>H</w:t>
          </w:r>
          <w:bookmarkEnd w:id="0"/>
          <w:r w:rsidRPr="00FF3B53">
            <w:t>ow Terramare got its Name</w:t>
          </w:r>
        </w:p>
      </w:docPartBody>
    </w:docPart>
    <w:docPart>
      <w:docPartPr>
        <w:name w:val="F5A391BDD1A44DFE85E918E8EE6091F1"/>
        <w:category>
          <w:name w:val="General"/>
          <w:gallery w:val="placeholder"/>
        </w:category>
        <w:types>
          <w:type w:val="bbPlcHdr"/>
        </w:types>
        <w:behaviors>
          <w:behavior w:val="content"/>
        </w:behaviors>
        <w:guid w:val="{1C9489B9-CC72-40E7-A745-93258BAD3E6F}"/>
      </w:docPartPr>
      <w:docPartBody>
        <w:p w:rsidR="004C0106" w:rsidRDefault="004C0106">
          <w:pPr>
            <w:pStyle w:val="F5A391BDD1A44DFE85E918E8EE6091F1"/>
          </w:pPr>
          <w:r w:rsidRPr="00DA2E5D">
            <w:t>When using a subheading, be sure to use at least two.</w:t>
          </w:r>
        </w:p>
      </w:docPartBody>
    </w:docPart>
    <w:docPart>
      <w:docPartPr>
        <w:name w:val="5DA32C37929F47C78FBA8DCE14042E0F"/>
        <w:category>
          <w:name w:val="General"/>
          <w:gallery w:val="placeholder"/>
        </w:category>
        <w:types>
          <w:type w:val="bbPlcHdr"/>
        </w:types>
        <w:behaviors>
          <w:behavior w:val="content"/>
        </w:behaviors>
        <w:guid w:val="{DA52FF3F-A9F6-4FE3-8781-B1E0425343AF}"/>
      </w:docPartPr>
      <w:docPartBody>
        <w:p w:rsidR="004C0106" w:rsidRDefault="004C0106">
          <w:pPr>
            <w:pStyle w:val="5DA32C37929F47C78FBA8DCE14042E0F"/>
          </w:pPr>
          <w:r w:rsidRPr="00463B95">
            <w:t>[Opening Paragraph]</w:t>
          </w:r>
        </w:p>
      </w:docPartBody>
    </w:docPart>
    <w:docPart>
      <w:docPartPr>
        <w:name w:val="516B9AC3395C451EA86EDE15E977C96B"/>
        <w:category>
          <w:name w:val="General"/>
          <w:gallery w:val="placeholder"/>
        </w:category>
        <w:types>
          <w:type w:val="bbPlcHdr"/>
        </w:types>
        <w:behaviors>
          <w:behavior w:val="content"/>
        </w:behaviors>
        <w:guid w:val="{E4985101-E7EE-4680-A85E-ED7621EF43E8}"/>
      </w:docPartPr>
      <w:docPartBody>
        <w:p w:rsidR="004C0106" w:rsidRDefault="004C0106">
          <w:pPr>
            <w:pStyle w:val="516B9AC3395C451EA86EDE15E977C96B"/>
          </w:pPr>
          <w:r w:rsidRPr="00463B95">
            <w:t>[Next Body Paragraph]</w:t>
          </w:r>
        </w:p>
      </w:docPartBody>
    </w:docPart>
    <w:docPart>
      <w:docPartPr>
        <w:name w:val="E0990DE1E9DD4757937CB7A64D13232A"/>
        <w:category>
          <w:name w:val="General"/>
          <w:gallery w:val="placeholder"/>
        </w:category>
        <w:types>
          <w:type w:val="bbPlcHdr"/>
        </w:types>
        <w:behaviors>
          <w:behavior w:val="content"/>
        </w:behaviors>
        <w:guid w:val="{5226DEDD-5734-4D5D-9F83-4F44B3B74131}"/>
      </w:docPartPr>
      <w:docPartBody>
        <w:p w:rsidR="004C0106" w:rsidRDefault="004C0106">
          <w:pPr>
            <w:pStyle w:val="E0990DE1E9DD4757937CB7A64D13232A"/>
          </w:pPr>
          <w:r w:rsidRPr="00463B95">
            <w:t>[Next Body Paragraph]</w:t>
          </w:r>
        </w:p>
      </w:docPartBody>
    </w:docPart>
    <w:docPart>
      <w:docPartPr>
        <w:name w:val="C9D4DFDF47CA4D1B9A0C8536869CB81B"/>
        <w:category>
          <w:name w:val="General"/>
          <w:gallery w:val="placeholder"/>
        </w:category>
        <w:types>
          <w:type w:val="bbPlcHdr"/>
        </w:types>
        <w:behaviors>
          <w:behavior w:val="content"/>
        </w:behaviors>
        <w:guid w:val="{26237831-CD34-45E1-88C5-2E05ECB268DC}"/>
      </w:docPartPr>
      <w:docPartBody>
        <w:p w:rsidR="004C0106" w:rsidRDefault="004C0106">
          <w:pPr>
            <w:pStyle w:val="C9D4DFDF47CA4D1B9A0C8536869CB81B"/>
          </w:pPr>
          <w:bookmarkStart w:id="1" w:name="_Toc121218879"/>
          <w:r w:rsidRPr="00FF3B53">
            <w:t>T</w:t>
          </w:r>
          <w:bookmarkEnd w:id="1"/>
          <w:r w:rsidRPr="00FF3B53">
            <w:t>erramare of Montale</w:t>
          </w:r>
        </w:p>
      </w:docPartBody>
    </w:docPart>
    <w:docPart>
      <w:docPartPr>
        <w:name w:val="50BCDF343B92469C9F193C7198E20558"/>
        <w:category>
          <w:name w:val="General"/>
          <w:gallery w:val="placeholder"/>
        </w:category>
        <w:types>
          <w:type w:val="bbPlcHdr"/>
        </w:types>
        <w:behaviors>
          <w:behavior w:val="content"/>
        </w:behaviors>
        <w:guid w:val="{194CF042-4684-4262-980E-FC4C332F44C8}"/>
      </w:docPartPr>
      <w:docPartBody>
        <w:p w:rsidR="004C0106" w:rsidRDefault="004C0106">
          <w:pPr>
            <w:pStyle w:val="50BCDF343B92469C9F193C7198E20558"/>
          </w:pPr>
          <w:r w:rsidRPr="00463B95">
            <w:t>[Opening Paragraph]</w:t>
          </w:r>
        </w:p>
      </w:docPartBody>
    </w:docPart>
    <w:docPart>
      <w:docPartPr>
        <w:name w:val="61D245EC25114493BC14A47A217E9B0B"/>
        <w:category>
          <w:name w:val="General"/>
          <w:gallery w:val="placeholder"/>
        </w:category>
        <w:types>
          <w:type w:val="bbPlcHdr"/>
        </w:types>
        <w:behaviors>
          <w:behavior w:val="content"/>
        </w:behaviors>
        <w:guid w:val="{A2B29D97-3776-4959-AA31-5C44779E33A6}"/>
      </w:docPartPr>
      <w:docPartBody>
        <w:p w:rsidR="004C0106" w:rsidRDefault="004C0106">
          <w:pPr>
            <w:pStyle w:val="61D245EC25114493BC14A47A217E9B0B"/>
          </w:pPr>
          <w:r w:rsidRPr="00463B95">
            <w:t>[Next Body Paragraph]</w:t>
          </w:r>
        </w:p>
      </w:docPartBody>
    </w:docPart>
    <w:docPart>
      <w:docPartPr>
        <w:name w:val="28A941FDD9A346FB84640ACD2CF322BE"/>
        <w:category>
          <w:name w:val="General"/>
          <w:gallery w:val="placeholder"/>
        </w:category>
        <w:types>
          <w:type w:val="bbPlcHdr"/>
        </w:types>
        <w:behaviors>
          <w:behavior w:val="content"/>
        </w:behaviors>
        <w:guid w:val="{F4B3176E-4F92-40B3-8DBA-2E920B88F0DC}"/>
      </w:docPartPr>
      <w:docPartBody>
        <w:p w:rsidR="004C0106" w:rsidRDefault="004C0106">
          <w:pPr>
            <w:pStyle w:val="28A941FDD9A346FB84640ACD2CF322BE"/>
          </w:pPr>
          <w:r w:rsidRPr="00463B95">
            <w:t>[Next Body Paragraph]</w:t>
          </w:r>
        </w:p>
      </w:docPartBody>
    </w:docPart>
    <w:docPart>
      <w:docPartPr>
        <w:name w:val="2E7C6CB4DB2A4D1797641877CC8E37B1"/>
        <w:category>
          <w:name w:val="General"/>
          <w:gallery w:val="placeholder"/>
        </w:category>
        <w:types>
          <w:type w:val="bbPlcHdr"/>
        </w:types>
        <w:behaviors>
          <w:behavior w:val="content"/>
        </w:behaviors>
        <w:guid w:val="{7F19DF67-249D-47DE-8D28-3BA8C744E582}"/>
      </w:docPartPr>
      <w:docPartBody>
        <w:p w:rsidR="004C0106" w:rsidRDefault="004C0106">
          <w:pPr>
            <w:pStyle w:val="2E7C6CB4DB2A4D1797641877CC8E37B1"/>
          </w:pPr>
          <w:r w:rsidRPr="00FF3B53">
            <w:t>Terramare Culture</w:t>
          </w:r>
        </w:p>
      </w:docPartBody>
    </w:docPart>
    <w:docPart>
      <w:docPartPr>
        <w:name w:val="435B9EDF6EA1440494FE2B3CAB9EE73D"/>
        <w:category>
          <w:name w:val="General"/>
          <w:gallery w:val="placeholder"/>
        </w:category>
        <w:types>
          <w:type w:val="bbPlcHdr"/>
        </w:types>
        <w:behaviors>
          <w:behavior w:val="content"/>
        </w:behaviors>
        <w:guid w:val="{50B88BF6-AD06-4EEF-8C7D-A07D6A8587FA}"/>
      </w:docPartPr>
      <w:docPartBody>
        <w:p w:rsidR="004C0106" w:rsidRDefault="004C0106">
          <w:pPr>
            <w:pStyle w:val="435B9EDF6EA1440494FE2B3CAB9EE73D"/>
          </w:pPr>
          <w:r w:rsidRPr="00463B95">
            <w:t>[Opening Paragraph]</w:t>
          </w:r>
        </w:p>
      </w:docPartBody>
    </w:docPart>
    <w:docPart>
      <w:docPartPr>
        <w:name w:val="C62FC13CCB5D4A5AAB5F6273269F8FD0"/>
        <w:category>
          <w:name w:val="General"/>
          <w:gallery w:val="placeholder"/>
        </w:category>
        <w:types>
          <w:type w:val="bbPlcHdr"/>
        </w:types>
        <w:behaviors>
          <w:behavior w:val="content"/>
        </w:behaviors>
        <w:guid w:val="{87FB982B-1743-4E82-9B72-18710C711904}"/>
      </w:docPartPr>
      <w:docPartBody>
        <w:p w:rsidR="004C0106" w:rsidRDefault="004C0106">
          <w:pPr>
            <w:pStyle w:val="C62FC13CCB5D4A5AAB5F6273269F8FD0"/>
          </w:pPr>
          <w:r w:rsidRPr="00463B95">
            <w:t>[Next Body Paragraph]</w:t>
          </w:r>
        </w:p>
      </w:docPartBody>
    </w:docPart>
    <w:docPart>
      <w:docPartPr>
        <w:name w:val="7C104710CBD8454284A8417253C69E28"/>
        <w:category>
          <w:name w:val="General"/>
          <w:gallery w:val="placeholder"/>
        </w:category>
        <w:types>
          <w:type w:val="bbPlcHdr"/>
        </w:types>
        <w:behaviors>
          <w:behavior w:val="content"/>
        </w:behaviors>
        <w:guid w:val="{1CE9039A-8817-43C1-89BD-F75A02554097}"/>
      </w:docPartPr>
      <w:docPartBody>
        <w:p w:rsidR="004C0106" w:rsidRDefault="004C0106">
          <w:pPr>
            <w:pStyle w:val="7C104710CBD8454284A8417253C69E28"/>
          </w:pPr>
          <w:r w:rsidRPr="00463B95">
            <w:t>[Next Body Paragraph]</w:t>
          </w:r>
        </w:p>
      </w:docPartBody>
    </w:docPart>
    <w:docPart>
      <w:docPartPr>
        <w:name w:val="38D9D9CF0F21447CA0B6CAE9907718E0"/>
        <w:category>
          <w:name w:val="General"/>
          <w:gallery w:val="placeholder"/>
        </w:category>
        <w:types>
          <w:type w:val="bbPlcHdr"/>
        </w:types>
        <w:behaviors>
          <w:behavior w:val="content"/>
        </w:behaviors>
        <w:guid w:val="{9EA262F6-A329-4046-9A1A-831961B197B0}"/>
      </w:docPartPr>
      <w:docPartBody>
        <w:p w:rsidR="004C0106" w:rsidRDefault="004C0106">
          <w:pPr>
            <w:pStyle w:val="38D9D9CF0F21447CA0B6CAE9907718E0"/>
          </w:pPr>
          <w:r w:rsidRPr="00463B95">
            <w:t>[This is the last line of your manuscript]</w:t>
          </w:r>
        </w:p>
      </w:docPartBody>
    </w:docPart>
    <w:docPart>
      <w:docPartPr>
        <w:name w:val="35F2C9DDFDD04BA7A4679432B0E3769E"/>
        <w:category>
          <w:name w:val="General"/>
          <w:gallery w:val="placeholder"/>
        </w:category>
        <w:types>
          <w:type w:val="bbPlcHdr"/>
        </w:types>
        <w:behaviors>
          <w:behavior w:val="content"/>
        </w:behaviors>
        <w:guid w:val="{A12AE278-449D-4B65-9DA5-B0DA65FA86E5}"/>
      </w:docPartPr>
      <w:docPartBody>
        <w:p w:rsidR="004C0106" w:rsidRDefault="004C0106">
          <w:pPr>
            <w:pStyle w:val="35F2C9DDFDD04BA7A4679432B0E3769E"/>
          </w:pPr>
          <w:r w:rsidRPr="00FF3B53">
            <w:t>THE END</w:t>
          </w:r>
        </w:p>
      </w:docPartBody>
    </w:docPart>
    <w:docPart>
      <w:docPartPr>
        <w:name w:val="0A00FCFAD2D9488D984DCFF3D54664B1"/>
        <w:category>
          <w:name w:val="General"/>
          <w:gallery w:val="placeholder"/>
        </w:category>
        <w:types>
          <w:type w:val="bbPlcHdr"/>
        </w:types>
        <w:behaviors>
          <w:behavior w:val="content"/>
        </w:behaviors>
        <w:guid w:val="{D71DDCE8-0312-416D-9C04-DE36FC68C2B6}"/>
      </w:docPartPr>
      <w:docPartBody>
        <w:p w:rsidR="004C0106" w:rsidRDefault="004C0106">
          <w:pPr>
            <w:pStyle w:val="0A00FCFAD2D9488D984DCFF3D54664B1"/>
          </w:pPr>
          <w:r w:rsidRPr="00463B95">
            <w:t>This marks the end of the manuscript and will follow a double-spaced blank line after the last line of text.</w:t>
          </w:r>
        </w:p>
      </w:docPartBody>
    </w:docPart>
    <w:docPart>
      <w:docPartPr>
        <w:name w:val="8C888E325B9549108D2916463BA9495E"/>
        <w:category>
          <w:name w:val="General"/>
          <w:gallery w:val="placeholder"/>
        </w:category>
        <w:types>
          <w:type w:val="bbPlcHdr"/>
        </w:types>
        <w:behaviors>
          <w:behavior w:val="content"/>
        </w:behaviors>
        <w:guid w:val="{7161CF83-A72D-411C-BCB5-6E5C6F785261}"/>
      </w:docPartPr>
      <w:docPartBody>
        <w:p w:rsidR="004C0106" w:rsidRDefault="004C0106">
          <w:r w:rsidRPr="00A02AEF">
            <w:rPr>
              <w:rStyle w:val="PlaceholderText"/>
            </w:rPr>
            <w:t>[Author]</w:t>
          </w:r>
        </w:p>
      </w:docPartBody>
    </w:docPart>
    <w:docPart>
      <w:docPartPr>
        <w:name w:val="B2D675A64F0B4D11A30D426B9D8CCD1E"/>
        <w:category>
          <w:name w:val="General"/>
          <w:gallery w:val="placeholder"/>
        </w:category>
        <w:types>
          <w:type w:val="bbPlcHdr"/>
        </w:types>
        <w:behaviors>
          <w:behavior w:val="content"/>
        </w:behaviors>
        <w:guid w:val="{EF8A69ED-0EDD-4D6D-8320-5264E0BD2F6C}"/>
      </w:docPartPr>
      <w:docPartBody>
        <w:p w:rsidR="004C0106" w:rsidRDefault="004C0106">
          <w:r w:rsidRPr="00A02AEF">
            <w:rPr>
              <w:rStyle w:val="PlaceholderText"/>
            </w:rPr>
            <w:t>[Title]</w:t>
          </w:r>
        </w:p>
      </w:docPartBody>
    </w:docPart>
    <w:docPart>
      <w:docPartPr>
        <w:name w:val="B7A8B0C17CFB47EFB08DDE39727EB057"/>
        <w:category>
          <w:name w:val="General"/>
          <w:gallery w:val="placeholder"/>
        </w:category>
        <w:types>
          <w:type w:val="bbPlcHdr"/>
        </w:types>
        <w:behaviors>
          <w:behavior w:val="content"/>
        </w:behaviors>
        <w:guid w:val="{7BCEFD9D-92C4-498F-9106-F5CD20C7453F}"/>
      </w:docPartPr>
      <w:docPartBody>
        <w:p w:rsidR="004C0106" w:rsidRDefault="004C0106">
          <w:r w:rsidRPr="00A02AEF">
            <w:rPr>
              <w:rStyle w:val="PlaceholderText"/>
            </w:rPr>
            <w:t>[Author]</w:t>
          </w:r>
        </w:p>
      </w:docPartBody>
    </w:docPart>
    <w:docPart>
      <w:docPartPr>
        <w:name w:val="D57E8130678642B8BCC0A4F74FD44DFD"/>
        <w:category>
          <w:name w:val="General"/>
          <w:gallery w:val="placeholder"/>
        </w:category>
        <w:types>
          <w:type w:val="bbPlcHdr"/>
        </w:types>
        <w:behaviors>
          <w:behavior w:val="content"/>
        </w:behaviors>
        <w:guid w:val="{0A0D4853-78D8-41DC-B833-52E1A7D46C29}"/>
      </w:docPartPr>
      <w:docPartBody>
        <w:p w:rsidR="004C0106" w:rsidRDefault="004C0106">
          <w:r w:rsidRPr="00A02AEF">
            <w:rPr>
              <w:rStyle w:val="PlaceholderText"/>
            </w:rPr>
            <w:t>[Publish Date]</w:t>
          </w:r>
        </w:p>
      </w:docPartBody>
    </w:docPart>
    <w:docPart>
      <w:docPartPr>
        <w:name w:val="6AAE3D8B282A4EADBCB6FFEE2E8392FF"/>
        <w:category>
          <w:name w:val="General"/>
          <w:gallery w:val="placeholder"/>
        </w:category>
        <w:types>
          <w:type w:val="bbPlcHdr"/>
        </w:types>
        <w:behaviors>
          <w:behavior w:val="content"/>
        </w:behaviors>
        <w:guid w:val="{0BF51D82-56B4-4701-821A-809F784A0E41}"/>
      </w:docPartPr>
      <w:docPartBody>
        <w:p w:rsidR="004C0106" w:rsidRDefault="004C0106" w:rsidP="004C0106">
          <w:pPr>
            <w:pStyle w:val="6AAE3D8B282A4EADBCB6FFEE2E8392FF"/>
          </w:pPr>
          <w:r w:rsidRPr="00FF3B53">
            <w:t>Terramare Culture</w:t>
          </w:r>
        </w:p>
      </w:docPartBody>
    </w:docPart>
    <w:docPart>
      <w:docPartPr>
        <w:name w:val="AAF720CF53BA41BDB7354A8DE9E133B2"/>
        <w:category>
          <w:name w:val="General"/>
          <w:gallery w:val="placeholder"/>
        </w:category>
        <w:types>
          <w:type w:val="bbPlcHdr"/>
        </w:types>
        <w:behaviors>
          <w:behavior w:val="content"/>
        </w:behaviors>
        <w:guid w:val="{0144992D-1A3C-4C71-8CB7-9DC52F386702}"/>
      </w:docPartPr>
      <w:docPartBody>
        <w:p w:rsidR="004C0106" w:rsidRDefault="004C0106" w:rsidP="004C0106">
          <w:pPr>
            <w:pStyle w:val="AAF720CF53BA41BDB7354A8DE9E133B2"/>
          </w:pPr>
          <w:r w:rsidRPr="00463B95">
            <w:t>[Opening Paragraph]</w:t>
          </w:r>
        </w:p>
      </w:docPartBody>
    </w:docPart>
    <w:docPart>
      <w:docPartPr>
        <w:name w:val="D014C6BD2963483E81E4CDD1988A8842"/>
        <w:category>
          <w:name w:val="General"/>
          <w:gallery w:val="placeholder"/>
        </w:category>
        <w:types>
          <w:type w:val="bbPlcHdr"/>
        </w:types>
        <w:behaviors>
          <w:behavior w:val="content"/>
        </w:behaviors>
        <w:guid w:val="{410FA576-3005-4ADE-A61B-EEB5DE93778B}"/>
      </w:docPartPr>
      <w:docPartBody>
        <w:p w:rsidR="004C0106" w:rsidRDefault="004C0106" w:rsidP="004C0106">
          <w:pPr>
            <w:pStyle w:val="D014C6BD2963483E81E4CDD1988A8842"/>
          </w:pPr>
          <w:r w:rsidRPr="00463B95">
            <w:t>[Next Body Paragraph]</w:t>
          </w:r>
        </w:p>
      </w:docPartBody>
    </w:docPart>
    <w:docPart>
      <w:docPartPr>
        <w:name w:val="464927A374844BDC972E59CF612DA90E"/>
        <w:category>
          <w:name w:val="General"/>
          <w:gallery w:val="placeholder"/>
        </w:category>
        <w:types>
          <w:type w:val="bbPlcHdr"/>
        </w:types>
        <w:behaviors>
          <w:behavior w:val="content"/>
        </w:behaviors>
        <w:guid w:val="{13B7A887-C22B-4E18-8F2E-9E51CC082DF1}"/>
      </w:docPartPr>
      <w:docPartBody>
        <w:p w:rsidR="004C0106" w:rsidRDefault="004C0106" w:rsidP="004C0106">
          <w:pPr>
            <w:pStyle w:val="464927A374844BDC972E59CF612DA90E"/>
          </w:pPr>
          <w:r w:rsidRPr="00463B95">
            <w:t>[Next Body Paragraph]</w:t>
          </w:r>
        </w:p>
      </w:docPartBody>
    </w:docPart>
    <w:docPart>
      <w:docPartPr>
        <w:name w:val="E3B19EB2DE1A4E8CA7158A07D078483F"/>
        <w:category>
          <w:name w:val="General"/>
          <w:gallery w:val="placeholder"/>
        </w:category>
        <w:types>
          <w:type w:val="bbPlcHdr"/>
        </w:types>
        <w:behaviors>
          <w:behavior w:val="content"/>
        </w:behaviors>
        <w:guid w:val="{C600D62E-2344-43B6-8B13-40220DD3F84F}"/>
      </w:docPartPr>
      <w:docPartBody>
        <w:p w:rsidR="004C0106" w:rsidRDefault="004C0106" w:rsidP="004C0106">
          <w:pPr>
            <w:pStyle w:val="E3B19EB2DE1A4E8CA7158A07D078483F"/>
          </w:pPr>
          <w:r w:rsidRPr="00FF3B53">
            <w:t>Terramare Culture</w:t>
          </w:r>
        </w:p>
      </w:docPartBody>
    </w:docPart>
    <w:docPart>
      <w:docPartPr>
        <w:name w:val="9415F27FE1824AAA86765685118D5A9D"/>
        <w:category>
          <w:name w:val="General"/>
          <w:gallery w:val="placeholder"/>
        </w:category>
        <w:types>
          <w:type w:val="bbPlcHdr"/>
        </w:types>
        <w:behaviors>
          <w:behavior w:val="content"/>
        </w:behaviors>
        <w:guid w:val="{FBBE61E3-6048-43DD-8150-94D044364E2B}"/>
      </w:docPartPr>
      <w:docPartBody>
        <w:p w:rsidR="004C0106" w:rsidRDefault="004C0106" w:rsidP="004C0106">
          <w:pPr>
            <w:pStyle w:val="9415F27FE1824AAA86765685118D5A9D"/>
          </w:pPr>
          <w:r w:rsidRPr="00463B95">
            <w:t>[Opening Paragraph]</w:t>
          </w:r>
        </w:p>
      </w:docPartBody>
    </w:docPart>
    <w:docPart>
      <w:docPartPr>
        <w:name w:val="F39D06E5CD5B412A8709B3BA83A94B50"/>
        <w:category>
          <w:name w:val="General"/>
          <w:gallery w:val="placeholder"/>
        </w:category>
        <w:types>
          <w:type w:val="bbPlcHdr"/>
        </w:types>
        <w:behaviors>
          <w:behavior w:val="content"/>
        </w:behaviors>
        <w:guid w:val="{FB5F5A6C-897C-43D3-8169-510A98461BA7}"/>
      </w:docPartPr>
      <w:docPartBody>
        <w:p w:rsidR="004C0106" w:rsidRDefault="004C0106" w:rsidP="004C0106">
          <w:pPr>
            <w:pStyle w:val="F39D06E5CD5B412A8709B3BA83A94B50"/>
          </w:pPr>
          <w:r w:rsidRPr="00463B95">
            <w:t>[Next Body Paragraph]</w:t>
          </w:r>
        </w:p>
      </w:docPartBody>
    </w:docPart>
    <w:docPart>
      <w:docPartPr>
        <w:name w:val="346D26D986CB47428C3458C2997269CB"/>
        <w:category>
          <w:name w:val="General"/>
          <w:gallery w:val="placeholder"/>
        </w:category>
        <w:types>
          <w:type w:val="bbPlcHdr"/>
        </w:types>
        <w:behaviors>
          <w:behavior w:val="content"/>
        </w:behaviors>
        <w:guid w:val="{F99574F1-F8ED-4934-8AA1-FD319D0EAC73}"/>
      </w:docPartPr>
      <w:docPartBody>
        <w:p w:rsidR="004C0106" w:rsidRDefault="004C0106" w:rsidP="004C0106">
          <w:pPr>
            <w:pStyle w:val="346D26D986CB47428C3458C2997269CB"/>
          </w:pPr>
          <w:r w:rsidRPr="00463B95">
            <w:t>[Next Body Paragraph]</w:t>
          </w:r>
        </w:p>
      </w:docPartBody>
    </w:docPart>
    <w:docPart>
      <w:docPartPr>
        <w:name w:val="ED74F08F08E64AB1AFB688553319C91A"/>
        <w:category>
          <w:name w:val="General"/>
          <w:gallery w:val="placeholder"/>
        </w:category>
        <w:types>
          <w:type w:val="bbPlcHdr"/>
        </w:types>
        <w:behaviors>
          <w:behavior w:val="content"/>
        </w:behaviors>
        <w:guid w:val="{EBD7AA14-C98B-4525-806D-5CD0A278DB40}"/>
      </w:docPartPr>
      <w:docPartBody>
        <w:p w:rsidR="004C0106" w:rsidRDefault="004C0106" w:rsidP="004C0106">
          <w:pPr>
            <w:pStyle w:val="ED74F08F08E64AB1AFB688553319C91A"/>
          </w:pPr>
          <w:r w:rsidRPr="00FF3B53">
            <w:t>Terramare Culture</w:t>
          </w:r>
        </w:p>
      </w:docPartBody>
    </w:docPart>
    <w:docPart>
      <w:docPartPr>
        <w:name w:val="464601C6430948A19367E0089663910A"/>
        <w:category>
          <w:name w:val="General"/>
          <w:gallery w:val="placeholder"/>
        </w:category>
        <w:types>
          <w:type w:val="bbPlcHdr"/>
        </w:types>
        <w:behaviors>
          <w:behavior w:val="content"/>
        </w:behaviors>
        <w:guid w:val="{5A9FB596-2982-49EB-AB78-2466494DE954}"/>
      </w:docPartPr>
      <w:docPartBody>
        <w:p w:rsidR="004C0106" w:rsidRDefault="004C0106" w:rsidP="004C0106">
          <w:pPr>
            <w:pStyle w:val="464601C6430948A19367E0089663910A"/>
          </w:pPr>
          <w:r w:rsidRPr="00463B95">
            <w:t>[Opening Paragraph]</w:t>
          </w:r>
        </w:p>
      </w:docPartBody>
    </w:docPart>
    <w:docPart>
      <w:docPartPr>
        <w:name w:val="EA4CF53DD65046E5B81C7B659A3C31C5"/>
        <w:category>
          <w:name w:val="General"/>
          <w:gallery w:val="placeholder"/>
        </w:category>
        <w:types>
          <w:type w:val="bbPlcHdr"/>
        </w:types>
        <w:behaviors>
          <w:behavior w:val="content"/>
        </w:behaviors>
        <w:guid w:val="{57D9F07E-E2A6-4709-943A-490DC2D2CF34}"/>
      </w:docPartPr>
      <w:docPartBody>
        <w:p w:rsidR="004C0106" w:rsidRDefault="004C0106" w:rsidP="004C0106">
          <w:pPr>
            <w:pStyle w:val="EA4CF53DD65046E5B81C7B659A3C31C5"/>
          </w:pPr>
          <w:r w:rsidRPr="00463B95">
            <w:t>[Next Body Paragraph]</w:t>
          </w:r>
        </w:p>
      </w:docPartBody>
    </w:docPart>
    <w:docPart>
      <w:docPartPr>
        <w:name w:val="A698702E0FC34752BBD1CBBB27E64042"/>
        <w:category>
          <w:name w:val="General"/>
          <w:gallery w:val="placeholder"/>
        </w:category>
        <w:types>
          <w:type w:val="bbPlcHdr"/>
        </w:types>
        <w:behaviors>
          <w:behavior w:val="content"/>
        </w:behaviors>
        <w:guid w:val="{0EBE686B-4D19-45E4-9292-984B11A878DC}"/>
      </w:docPartPr>
      <w:docPartBody>
        <w:p w:rsidR="004C0106" w:rsidRDefault="004C0106" w:rsidP="004C0106">
          <w:pPr>
            <w:pStyle w:val="A698702E0FC34752BBD1CBBB27E64042"/>
          </w:pPr>
          <w:r w:rsidRPr="00463B95">
            <w:t>[Next Body Paragraph]</w:t>
          </w:r>
        </w:p>
      </w:docPartBody>
    </w:docPart>
    <w:docPart>
      <w:docPartPr>
        <w:name w:val="E40D6B5A1B5C4959B3F633A326E69A16"/>
        <w:category>
          <w:name w:val="General"/>
          <w:gallery w:val="placeholder"/>
        </w:category>
        <w:types>
          <w:type w:val="bbPlcHdr"/>
        </w:types>
        <w:behaviors>
          <w:behavior w:val="content"/>
        </w:behaviors>
        <w:guid w:val="{5B165175-6EC1-4693-A633-121B4F0340CD}"/>
      </w:docPartPr>
      <w:docPartBody>
        <w:p w:rsidR="004C0106" w:rsidRDefault="004C0106" w:rsidP="004C0106">
          <w:pPr>
            <w:pStyle w:val="E40D6B5A1B5C4959B3F633A326E69A16"/>
          </w:pPr>
          <w:r w:rsidRPr="00FF3B53">
            <w:t>Terramare Culture</w:t>
          </w:r>
        </w:p>
      </w:docPartBody>
    </w:docPart>
    <w:docPart>
      <w:docPartPr>
        <w:name w:val="B29DF4A411F6417E9D6B72A8F8AF1EAF"/>
        <w:category>
          <w:name w:val="General"/>
          <w:gallery w:val="placeholder"/>
        </w:category>
        <w:types>
          <w:type w:val="bbPlcHdr"/>
        </w:types>
        <w:behaviors>
          <w:behavior w:val="content"/>
        </w:behaviors>
        <w:guid w:val="{C5CBB1FA-A8E6-4D47-AB5F-3581C95E6092}"/>
      </w:docPartPr>
      <w:docPartBody>
        <w:p w:rsidR="004C0106" w:rsidRDefault="004C0106" w:rsidP="004C0106">
          <w:pPr>
            <w:pStyle w:val="B29DF4A411F6417E9D6B72A8F8AF1EAF"/>
          </w:pPr>
          <w:r w:rsidRPr="00463B95">
            <w:t>[Opening Paragraph]</w:t>
          </w:r>
        </w:p>
      </w:docPartBody>
    </w:docPart>
    <w:docPart>
      <w:docPartPr>
        <w:name w:val="8A7ABE5D6F0343E396F4248FAFB0FC42"/>
        <w:category>
          <w:name w:val="General"/>
          <w:gallery w:val="placeholder"/>
        </w:category>
        <w:types>
          <w:type w:val="bbPlcHdr"/>
        </w:types>
        <w:behaviors>
          <w:behavior w:val="content"/>
        </w:behaviors>
        <w:guid w:val="{E47B606F-99D0-405A-8EC0-514BA8DA6C92}"/>
      </w:docPartPr>
      <w:docPartBody>
        <w:p w:rsidR="004C0106" w:rsidRDefault="004C0106" w:rsidP="004C0106">
          <w:pPr>
            <w:pStyle w:val="8A7ABE5D6F0343E396F4248FAFB0FC42"/>
          </w:pPr>
          <w:r w:rsidRPr="00463B95">
            <w:t>[Next Body Paragraph]</w:t>
          </w:r>
        </w:p>
      </w:docPartBody>
    </w:docPart>
    <w:docPart>
      <w:docPartPr>
        <w:name w:val="8D8B39FE5CA645BAA52EA0B98CCCDE72"/>
        <w:category>
          <w:name w:val="General"/>
          <w:gallery w:val="placeholder"/>
        </w:category>
        <w:types>
          <w:type w:val="bbPlcHdr"/>
        </w:types>
        <w:behaviors>
          <w:behavior w:val="content"/>
        </w:behaviors>
        <w:guid w:val="{3D7F812C-822D-47DF-BC9B-181BC4C33821}"/>
      </w:docPartPr>
      <w:docPartBody>
        <w:p w:rsidR="004C0106" w:rsidRDefault="004C0106" w:rsidP="004C0106">
          <w:pPr>
            <w:pStyle w:val="8D8B39FE5CA645BAA52EA0B98CCCDE72"/>
          </w:pPr>
          <w:r w:rsidRPr="00463B95">
            <w:t>[Next Body Paragraph]</w:t>
          </w:r>
        </w:p>
      </w:docPartBody>
    </w:docPart>
    <w:docPart>
      <w:docPartPr>
        <w:name w:val="FF0E4839D77345A58B62841A9EB4C9CF"/>
        <w:category>
          <w:name w:val="General"/>
          <w:gallery w:val="placeholder"/>
        </w:category>
        <w:types>
          <w:type w:val="bbPlcHdr"/>
        </w:types>
        <w:behaviors>
          <w:behavior w:val="content"/>
        </w:behaviors>
        <w:guid w:val="{73D39977-5206-4092-AB2C-872FC5A15EDD}"/>
      </w:docPartPr>
      <w:docPartBody>
        <w:p w:rsidR="004C0106" w:rsidRDefault="004C0106" w:rsidP="004C0106">
          <w:pPr>
            <w:pStyle w:val="FF0E4839D77345A58B62841A9EB4C9CF"/>
          </w:pPr>
          <w:r w:rsidRPr="00FF3B53">
            <w:t>Terramare Culture</w:t>
          </w:r>
        </w:p>
      </w:docPartBody>
    </w:docPart>
    <w:docPart>
      <w:docPartPr>
        <w:name w:val="929052FDC3844A67AB2E2625C13A861C"/>
        <w:category>
          <w:name w:val="General"/>
          <w:gallery w:val="placeholder"/>
        </w:category>
        <w:types>
          <w:type w:val="bbPlcHdr"/>
        </w:types>
        <w:behaviors>
          <w:behavior w:val="content"/>
        </w:behaviors>
        <w:guid w:val="{871652F2-D1EB-4FD2-8846-C1A66DDECFAD}"/>
      </w:docPartPr>
      <w:docPartBody>
        <w:p w:rsidR="004C0106" w:rsidRDefault="004C0106" w:rsidP="004C0106">
          <w:pPr>
            <w:pStyle w:val="929052FDC3844A67AB2E2625C13A861C"/>
          </w:pPr>
          <w:r w:rsidRPr="00463B95">
            <w:t>[Opening Paragraph]</w:t>
          </w:r>
        </w:p>
      </w:docPartBody>
    </w:docPart>
    <w:docPart>
      <w:docPartPr>
        <w:name w:val="BE737BC5A42A421096C7DF8974205807"/>
        <w:category>
          <w:name w:val="General"/>
          <w:gallery w:val="placeholder"/>
        </w:category>
        <w:types>
          <w:type w:val="bbPlcHdr"/>
        </w:types>
        <w:behaviors>
          <w:behavior w:val="content"/>
        </w:behaviors>
        <w:guid w:val="{8B87D9B3-D583-4DBA-8B12-DD7146DE524D}"/>
      </w:docPartPr>
      <w:docPartBody>
        <w:p w:rsidR="004C0106" w:rsidRDefault="004C0106" w:rsidP="004C0106">
          <w:pPr>
            <w:pStyle w:val="BE737BC5A42A421096C7DF8974205807"/>
          </w:pPr>
          <w:r w:rsidRPr="00463B95">
            <w:t>[Next Body Paragraph]</w:t>
          </w:r>
        </w:p>
      </w:docPartBody>
    </w:docPart>
    <w:docPart>
      <w:docPartPr>
        <w:name w:val="BD5ECE63A39D44789C956C87C901E5CB"/>
        <w:category>
          <w:name w:val="General"/>
          <w:gallery w:val="placeholder"/>
        </w:category>
        <w:types>
          <w:type w:val="bbPlcHdr"/>
        </w:types>
        <w:behaviors>
          <w:behavior w:val="content"/>
        </w:behaviors>
        <w:guid w:val="{06CDCDE6-7EA7-4A54-81FF-D4DEAF52CEE4}"/>
      </w:docPartPr>
      <w:docPartBody>
        <w:p w:rsidR="004C0106" w:rsidRDefault="004C0106" w:rsidP="004C0106">
          <w:pPr>
            <w:pStyle w:val="BD5ECE63A39D44789C956C87C901E5CB"/>
          </w:pPr>
          <w:r w:rsidRPr="00463B95">
            <w:t>[Next Body Paragraph]</w:t>
          </w:r>
        </w:p>
      </w:docPartBody>
    </w:docPart>
    <w:docPart>
      <w:docPartPr>
        <w:name w:val="B111A4E10A1E497FAFEFA08B7C477A5F"/>
        <w:category>
          <w:name w:val="General"/>
          <w:gallery w:val="placeholder"/>
        </w:category>
        <w:types>
          <w:type w:val="bbPlcHdr"/>
        </w:types>
        <w:behaviors>
          <w:behavior w:val="content"/>
        </w:behaviors>
        <w:guid w:val="{3472B5EF-546C-412B-8D68-5ACB114D7CEF}"/>
      </w:docPartPr>
      <w:docPartBody>
        <w:p w:rsidR="004C0106" w:rsidRDefault="004C0106" w:rsidP="004C0106">
          <w:pPr>
            <w:pStyle w:val="B111A4E10A1E497FAFEFA08B7C477A5F"/>
          </w:pPr>
          <w:r w:rsidRPr="00FF3B53">
            <w:t>Terramare Culture</w:t>
          </w:r>
        </w:p>
      </w:docPartBody>
    </w:docPart>
    <w:docPart>
      <w:docPartPr>
        <w:name w:val="033E1A11C6DE430C9D3572F99E2897C0"/>
        <w:category>
          <w:name w:val="General"/>
          <w:gallery w:val="placeholder"/>
        </w:category>
        <w:types>
          <w:type w:val="bbPlcHdr"/>
        </w:types>
        <w:behaviors>
          <w:behavior w:val="content"/>
        </w:behaviors>
        <w:guid w:val="{62E47206-314E-4E86-B851-8E82AE824F1C}"/>
      </w:docPartPr>
      <w:docPartBody>
        <w:p w:rsidR="004C0106" w:rsidRDefault="004C0106" w:rsidP="004C0106">
          <w:pPr>
            <w:pStyle w:val="033E1A11C6DE430C9D3572F99E2897C0"/>
          </w:pPr>
          <w:r w:rsidRPr="00463B95">
            <w:t>[Opening Paragraph]</w:t>
          </w:r>
        </w:p>
      </w:docPartBody>
    </w:docPart>
    <w:docPart>
      <w:docPartPr>
        <w:name w:val="C7C2CFF30C86438D810681E8B89DCC66"/>
        <w:category>
          <w:name w:val="General"/>
          <w:gallery w:val="placeholder"/>
        </w:category>
        <w:types>
          <w:type w:val="bbPlcHdr"/>
        </w:types>
        <w:behaviors>
          <w:behavior w:val="content"/>
        </w:behaviors>
        <w:guid w:val="{5BA1C939-E474-470F-A641-0B84B61303EF}"/>
      </w:docPartPr>
      <w:docPartBody>
        <w:p w:rsidR="004C0106" w:rsidRDefault="004C0106" w:rsidP="004C0106">
          <w:pPr>
            <w:pStyle w:val="C7C2CFF30C86438D810681E8B89DCC66"/>
          </w:pPr>
          <w:r w:rsidRPr="00463B95">
            <w:t>[Next Body Paragraph]</w:t>
          </w:r>
        </w:p>
      </w:docPartBody>
    </w:docPart>
    <w:docPart>
      <w:docPartPr>
        <w:name w:val="368AAC8AC47742CBB8056705D14AA235"/>
        <w:category>
          <w:name w:val="General"/>
          <w:gallery w:val="placeholder"/>
        </w:category>
        <w:types>
          <w:type w:val="bbPlcHdr"/>
        </w:types>
        <w:behaviors>
          <w:behavior w:val="content"/>
        </w:behaviors>
        <w:guid w:val="{87E9B25F-EF4D-4F94-B867-DC00E4F5AFAD}"/>
      </w:docPartPr>
      <w:docPartBody>
        <w:p w:rsidR="004C0106" w:rsidRDefault="004C0106" w:rsidP="004C0106">
          <w:pPr>
            <w:pStyle w:val="368AAC8AC47742CBB8056705D14AA235"/>
          </w:pPr>
          <w:r w:rsidRPr="00463B95">
            <w:t>[Next Body Paragraph]</w:t>
          </w:r>
        </w:p>
      </w:docPartBody>
    </w:docPart>
    <w:docPart>
      <w:docPartPr>
        <w:name w:val="C5ECAB3EE18C4001BFA26D1C33EE3598"/>
        <w:category>
          <w:name w:val="General"/>
          <w:gallery w:val="placeholder"/>
        </w:category>
        <w:types>
          <w:type w:val="bbPlcHdr"/>
        </w:types>
        <w:behaviors>
          <w:behavior w:val="content"/>
        </w:behaviors>
        <w:guid w:val="{BA50B11B-D084-44EF-A89C-EF788BFBDAC0}"/>
      </w:docPartPr>
      <w:docPartBody>
        <w:p w:rsidR="004C0106" w:rsidRDefault="004C0106" w:rsidP="004C0106">
          <w:pPr>
            <w:pStyle w:val="C5ECAB3EE18C4001BFA26D1C33EE3598"/>
          </w:pPr>
          <w:r w:rsidRPr="00FF3B53">
            <w:t>Terramare Culture</w:t>
          </w:r>
        </w:p>
      </w:docPartBody>
    </w:docPart>
    <w:docPart>
      <w:docPartPr>
        <w:name w:val="DD775E08402A4A099F355B2419A269A9"/>
        <w:category>
          <w:name w:val="General"/>
          <w:gallery w:val="placeholder"/>
        </w:category>
        <w:types>
          <w:type w:val="bbPlcHdr"/>
        </w:types>
        <w:behaviors>
          <w:behavior w:val="content"/>
        </w:behaviors>
        <w:guid w:val="{65CE500C-E813-4676-87CB-1DD0C5F237FF}"/>
      </w:docPartPr>
      <w:docPartBody>
        <w:p w:rsidR="004C0106" w:rsidRDefault="004C0106" w:rsidP="004C0106">
          <w:pPr>
            <w:pStyle w:val="DD775E08402A4A099F355B2419A269A9"/>
          </w:pPr>
          <w:r w:rsidRPr="00463B95">
            <w:t>[Opening Paragraph]</w:t>
          </w:r>
        </w:p>
      </w:docPartBody>
    </w:docPart>
    <w:docPart>
      <w:docPartPr>
        <w:name w:val="5F4E49396A2440BF92D1C76B09565F20"/>
        <w:category>
          <w:name w:val="General"/>
          <w:gallery w:val="placeholder"/>
        </w:category>
        <w:types>
          <w:type w:val="bbPlcHdr"/>
        </w:types>
        <w:behaviors>
          <w:behavior w:val="content"/>
        </w:behaviors>
        <w:guid w:val="{B698BCF1-52F5-4D12-8EF4-713E32781879}"/>
      </w:docPartPr>
      <w:docPartBody>
        <w:p w:rsidR="004C0106" w:rsidRDefault="004C0106" w:rsidP="004C0106">
          <w:pPr>
            <w:pStyle w:val="5F4E49396A2440BF92D1C76B09565F20"/>
          </w:pPr>
          <w:r w:rsidRPr="00463B95">
            <w:t>[Next Body Paragraph]</w:t>
          </w:r>
        </w:p>
      </w:docPartBody>
    </w:docPart>
    <w:docPart>
      <w:docPartPr>
        <w:name w:val="D1E6C50813184033B02B58EF8CE0026F"/>
        <w:category>
          <w:name w:val="General"/>
          <w:gallery w:val="placeholder"/>
        </w:category>
        <w:types>
          <w:type w:val="bbPlcHdr"/>
        </w:types>
        <w:behaviors>
          <w:behavior w:val="content"/>
        </w:behaviors>
        <w:guid w:val="{5288B10F-42A7-4908-B33D-4DECB93C947F}"/>
      </w:docPartPr>
      <w:docPartBody>
        <w:p w:rsidR="004C0106" w:rsidRDefault="004C0106" w:rsidP="004C0106">
          <w:pPr>
            <w:pStyle w:val="D1E6C50813184033B02B58EF8CE0026F"/>
          </w:pPr>
          <w:r w:rsidRPr="00463B95">
            <w:t>[Next Body Paragraph]</w:t>
          </w:r>
        </w:p>
      </w:docPartBody>
    </w:docPart>
    <w:docPart>
      <w:docPartPr>
        <w:name w:val="C44B2D7D59D54CB5B7EEE46A9401125D"/>
        <w:category>
          <w:name w:val="General"/>
          <w:gallery w:val="placeholder"/>
        </w:category>
        <w:types>
          <w:type w:val="bbPlcHdr"/>
        </w:types>
        <w:behaviors>
          <w:behavior w:val="content"/>
        </w:behaviors>
        <w:guid w:val="{F6BDB0FB-ACD9-4B20-8A7C-B5A455E6B2FC}"/>
      </w:docPartPr>
      <w:docPartBody>
        <w:p w:rsidR="004C0106" w:rsidRDefault="004C0106" w:rsidP="004C0106">
          <w:pPr>
            <w:pStyle w:val="C44B2D7D59D54CB5B7EEE46A9401125D"/>
          </w:pPr>
          <w:r w:rsidRPr="00FF3B53">
            <w:t>Terramare Culture</w:t>
          </w:r>
        </w:p>
      </w:docPartBody>
    </w:docPart>
    <w:docPart>
      <w:docPartPr>
        <w:name w:val="03B0BA2E88E34B518431375E1F704B95"/>
        <w:category>
          <w:name w:val="General"/>
          <w:gallery w:val="placeholder"/>
        </w:category>
        <w:types>
          <w:type w:val="bbPlcHdr"/>
        </w:types>
        <w:behaviors>
          <w:behavior w:val="content"/>
        </w:behaviors>
        <w:guid w:val="{77D75152-13CF-47A5-8FA7-61FED2931247}"/>
      </w:docPartPr>
      <w:docPartBody>
        <w:p w:rsidR="004C0106" w:rsidRDefault="004C0106" w:rsidP="004C0106">
          <w:pPr>
            <w:pStyle w:val="03B0BA2E88E34B518431375E1F704B95"/>
          </w:pPr>
          <w:r w:rsidRPr="00463B95">
            <w:t>[Opening Paragraph]</w:t>
          </w:r>
        </w:p>
      </w:docPartBody>
    </w:docPart>
    <w:docPart>
      <w:docPartPr>
        <w:name w:val="E0DC6FA2FEFB41F88A51D1E22F3CEDA8"/>
        <w:category>
          <w:name w:val="General"/>
          <w:gallery w:val="placeholder"/>
        </w:category>
        <w:types>
          <w:type w:val="bbPlcHdr"/>
        </w:types>
        <w:behaviors>
          <w:behavior w:val="content"/>
        </w:behaviors>
        <w:guid w:val="{1778DFBB-5026-4DC3-A964-32EDEBA1A69B}"/>
      </w:docPartPr>
      <w:docPartBody>
        <w:p w:rsidR="004C0106" w:rsidRDefault="004C0106" w:rsidP="004C0106">
          <w:pPr>
            <w:pStyle w:val="E0DC6FA2FEFB41F88A51D1E22F3CEDA8"/>
          </w:pPr>
          <w:r w:rsidRPr="00463B95">
            <w:t>[Next Body Paragraph]</w:t>
          </w:r>
        </w:p>
      </w:docPartBody>
    </w:docPart>
    <w:docPart>
      <w:docPartPr>
        <w:name w:val="66CDF8E74EA84AE9AAF14318380F7AD2"/>
        <w:category>
          <w:name w:val="General"/>
          <w:gallery w:val="placeholder"/>
        </w:category>
        <w:types>
          <w:type w:val="bbPlcHdr"/>
        </w:types>
        <w:behaviors>
          <w:behavior w:val="content"/>
        </w:behaviors>
        <w:guid w:val="{9322F406-FC80-4466-A7B3-E14E1F29B965}"/>
      </w:docPartPr>
      <w:docPartBody>
        <w:p w:rsidR="004C0106" w:rsidRDefault="004C0106" w:rsidP="004C0106">
          <w:pPr>
            <w:pStyle w:val="66CDF8E74EA84AE9AAF14318380F7AD2"/>
          </w:pPr>
          <w:r w:rsidRPr="00463B95">
            <w:t>[Next Body Paragraph]</w:t>
          </w:r>
        </w:p>
      </w:docPartBody>
    </w:docPart>
    <w:docPart>
      <w:docPartPr>
        <w:name w:val="C181BEE577B641E599149372090708CE"/>
        <w:category>
          <w:name w:val="General"/>
          <w:gallery w:val="placeholder"/>
        </w:category>
        <w:types>
          <w:type w:val="bbPlcHdr"/>
        </w:types>
        <w:behaviors>
          <w:behavior w:val="content"/>
        </w:behaviors>
        <w:guid w:val="{86CEC803-B7A0-40D9-8A09-76AEF7370340}"/>
      </w:docPartPr>
      <w:docPartBody>
        <w:p w:rsidR="004C0106" w:rsidRDefault="004C0106" w:rsidP="004C0106">
          <w:pPr>
            <w:pStyle w:val="C181BEE577B641E599149372090708CE"/>
          </w:pPr>
          <w:r w:rsidRPr="00FF3B53">
            <w:t>Terramare Culture</w:t>
          </w:r>
        </w:p>
      </w:docPartBody>
    </w:docPart>
    <w:docPart>
      <w:docPartPr>
        <w:name w:val="FDE406E4390D408195F8DEFB411ADCE4"/>
        <w:category>
          <w:name w:val="General"/>
          <w:gallery w:val="placeholder"/>
        </w:category>
        <w:types>
          <w:type w:val="bbPlcHdr"/>
        </w:types>
        <w:behaviors>
          <w:behavior w:val="content"/>
        </w:behaviors>
        <w:guid w:val="{FA7FA5B3-0C69-41AB-8A13-EF514899D57E}"/>
      </w:docPartPr>
      <w:docPartBody>
        <w:p w:rsidR="004C0106" w:rsidRDefault="004C0106" w:rsidP="004C0106">
          <w:pPr>
            <w:pStyle w:val="FDE406E4390D408195F8DEFB411ADCE4"/>
          </w:pPr>
          <w:r w:rsidRPr="00463B95">
            <w:t>[Opening Paragraph]</w:t>
          </w:r>
        </w:p>
      </w:docPartBody>
    </w:docPart>
    <w:docPart>
      <w:docPartPr>
        <w:name w:val="7A22FED7DD2B4A8D95F6771DDBB66818"/>
        <w:category>
          <w:name w:val="General"/>
          <w:gallery w:val="placeholder"/>
        </w:category>
        <w:types>
          <w:type w:val="bbPlcHdr"/>
        </w:types>
        <w:behaviors>
          <w:behavior w:val="content"/>
        </w:behaviors>
        <w:guid w:val="{68290497-E0C5-4898-A5BC-6A8C00849946}"/>
      </w:docPartPr>
      <w:docPartBody>
        <w:p w:rsidR="004C0106" w:rsidRDefault="004C0106" w:rsidP="004C0106">
          <w:pPr>
            <w:pStyle w:val="7A22FED7DD2B4A8D95F6771DDBB66818"/>
          </w:pPr>
          <w:r w:rsidRPr="00463B95">
            <w:t>[Next Body Paragraph]</w:t>
          </w:r>
        </w:p>
      </w:docPartBody>
    </w:docPart>
    <w:docPart>
      <w:docPartPr>
        <w:name w:val="1ED1BEC9C9084D249F9A804AC79A866E"/>
        <w:category>
          <w:name w:val="General"/>
          <w:gallery w:val="placeholder"/>
        </w:category>
        <w:types>
          <w:type w:val="bbPlcHdr"/>
        </w:types>
        <w:behaviors>
          <w:behavior w:val="content"/>
        </w:behaviors>
        <w:guid w:val="{AC46F43B-D283-4413-BE3E-3F6279962F17}"/>
      </w:docPartPr>
      <w:docPartBody>
        <w:p w:rsidR="004C0106" w:rsidRDefault="004C0106" w:rsidP="004C0106">
          <w:pPr>
            <w:pStyle w:val="1ED1BEC9C9084D249F9A804AC79A866E"/>
          </w:pPr>
          <w:r w:rsidRPr="00463B95">
            <w:t>[Next Body Paragraph]</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1"/>
    <w:family w:val="swiss"/>
    <w:pitch w:val="variable"/>
  </w:font>
  <w:font w:name="PingFang SC">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Songti SC">
    <w:altName w:val="Microsoft YaHei"/>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AB66A52"/>
    <w:multiLevelType w:val="multilevel"/>
    <w:tmpl w:val="864A385A"/>
    <w:lvl w:ilvl="0">
      <w:start w:val="1"/>
      <w:numFmt w:val="bullet"/>
      <w:pStyle w:val="TipTextBullet"/>
      <w:lvlText w:val=""/>
      <w:lvlJc w:val="left"/>
      <w:pPr>
        <w:ind w:left="360" w:hanging="360"/>
      </w:pPr>
      <w:rPr>
        <w:rFonts w:ascii="Symbol" w:hAnsi="Symbol" w:hint="default"/>
        <w:color w:val="3465A4"/>
      </w:rPr>
    </w:lvl>
    <w:lvl w:ilvl="1">
      <w:start w:val="1"/>
      <w:numFmt w:val="bullet"/>
      <w:pStyle w:val="TipTextBullet2"/>
      <w:lvlText w:val="o"/>
      <w:lvlJc w:val="left"/>
      <w:pPr>
        <w:ind w:left="72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617983712">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106"/>
    <w:rsid w:val="004C0106"/>
    <w:rsid w:val="004E2E10"/>
    <w:rsid w:val="00DD6DD8"/>
    <w:rsid w:val="00FC376F"/>
    <w:rsid w:val="00FE7D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679699C1C44E87A98EEB2BEB2EB82C">
    <w:name w:val="AD679699C1C44E87A98EEB2BEB2EB82C"/>
  </w:style>
  <w:style w:type="paragraph" w:customStyle="1" w:styleId="B4E91424618D41BBB9B973D36B1F4A5B">
    <w:name w:val="B4E91424618D41BBB9B973D36B1F4A5B"/>
  </w:style>
  <w:style w:type="paragraph" w:customStyle="1" w:styleId="E5FE87301EC14956997E73CE98BB1020">
    <w:name w:val="E5FE87301EC14956997E73CE98BB1020"/>
  </w:style>
  <w:style w:type="paragraph" w:customStyle="1" w:styleId="0457BBA7F9D94B52943515345D4D0019">
    <w:name w:val="0457BBA7F9D94B52943515345D4D0019"/>
  </w:style>
  <w:style w:type="paragraph" w:customStyle="1" w:styleId="C24EF45DC1CE448BB1CEE9B0666830A3">
    <w:name w:val="C24EF45DC1CE448BB1CEE9B0666830A3"/>
  </w:style>
  <w:style w:type="character" w:styleId="PlaceholderText">
    <w:name w:val="Placeholder Text"/>
    <w:basedOn w:val="DefaultParagraphFont"/>
    <w:uiPriority w:val="99"/>
    <w:semiHidden/>
    <w:rsid w:val="004C0106"/>
    <w:rPr>
      <w:color w:val="808080"/>
    </w:rPr>
  </w:style>
  <w:style w:type="paragraph" w:customStyle="1" w:styleId="D499BF7E70414BCCB5651CCF3D1980F5">
    <w:name w:val="D499BF7E70414BCCB5651CCF3D1980F5"/>
  </w:style>
  <w:style w:type="paragraph" w:customStyle="1" w:styleId="TipTextBullet">
    <w:name w:val="Tip Text Bullet"/>
    <w:basedOn w:val="Normal"/>
    <w:qFormat/>
    <w:pPr>
      <w:numPr>
        <w:numId w:val="1"/>
      </w:numPr>
      <w:spacing w:after="120" w:line="252" w:lineRule="auto"/>
    </w:pPr>
    <w:rPr>
      <w:rFonts w:ascii="Calibri" w:eastAsia="Times New Roman" w:hAnsi="Calibri" w:cs="Times New Roman"/>
      <w:color w:val="3465A4"/>
      <w:kern w:val="0"/>
      <w14:ligatures w14:val="none"/>
    </w:rPr>
  </w:style>
  <w:style w:type="paragraph" w:customStyle="1" w:styleId="TipTextBullet2">
    <w:name w:val="Tip Text Bullet 2"/>
    <w:basedOn w:val="TipTextBullet"/>
    <w:semiHidden/>
    <w:qFormat/>
    <w:pPr>
      <w:numPr>
        <w:ilvl w:val="1"/>
      </w:numPr>
    </w:pPr>
  </w:style>
  <w:style w:type="paragraph" w:customStyle="1" w:styleId="57FAC4BFFA95432FBCC925187FCD08B3">
    <w:name w:val="57FAC4BFFA95432FBCC925187FCD08B3"/>
  </w:style>
  <w:style w:type="paragraph" w:customStyle="1" w:styleId="A8BE7852B25B47DF98796089B280A513">
    <w:name w:val="A8BE7852B25B47DF98796089B280A513"/>
  </w:style>
  <w:style w:type="paragraph" w:styleId="Title">
    <w:name w:val="Title"/>
    <w:basedOn w:val="Normal"/>
    <w:next w:val="Normal"/>
    <w:link w:val="TitleChar"/>
    <w:uiPriority w:val="10"/>
    <w:qFormat/>
    <w:pPr>
      <w:spacing w:before="480" w:after="480" w:line="240" w:lineRule="auto"/>
      <w:jc w:val="center"/>
    </w:pPr>
    <w:rPr>
      <w:rFonts w:ascii="Times New Roman" w:eastAsia="Times New Roman" w:hAnsi="Times New Roman" w:cs="Times New Roman"/>
      <w:caps/>
      <w:kern w:val="0"/>
      <w14:ligatures w14:val="none"/>
    </w:rPr>
  </w:style>
  <w:style w:type="character" w:customStyle="1" w:styleId="TitleChar">
    <w:name w:val="Title Char"/>
    <w:basedOn w:val="DefaultParagraphFont"/>
    <w:link w:val="Title"/>
    <w:uiPriority w:val="10"/>
    <w:rPr>
      <w:rFonts w:ascii="Times New Roman" w:eastAsia="Times New Roman" w:hAnsi="Times New Roman" w:cs="Times New Roman"/>
      <w:caps/>
      <w:kern w:val="0"/>
      <w14:ligatures w14:val="none"/>
    </w:rPr>
  </w:style>
  <w:style w:type="paragraph" w:customStyle="1" w:styleId="AD2A9B4FD235487B90A2D6DF738F154C">
    <w:name w:val="AD2A9B4FD235487B90A2D6DF738F154C"/>
  </w:style>
  <w:style w:type="paragraph" w:customStyle="1" w:styleId="EEE8EC0E7FA640ABA7EE5A928AFDB0F2">
    <w:name w:val="EEE8EC0E7FA640ABA7EE5A928AFDB0F2"/>
  </w:style>
  <w:style w:type="paragraph" w:customStyle="1" w:styleId="CAE30F0E03B74FACA7F7D8F439C58462">
    <w:name w:val="CAE30F0E03B74FACA7F7D8F439C58462"/>
  </w:style>
  <w:style w:type="paragraph" w:customStyle="1" w:styleId="E32AC3225AC24F8DA9D16EDCB50B5EBB">
    <w:name w:val="E32AC3225AC24F8DA9D16EDCB50B5EBB"/>
  </w:style>
  <w:style w:type="paragraph" w:customStyle="1" w:styleId="C839C72853914D248A73409C706D76E4">
    <w:name w:val="C839C72853914D248A73409C706D76E4"/>
  </w:style>
  <w:style w:type="paragraph" w:customStyle="1" w:styleId="3420B4458F4943A692DF4A2204B23E9F">
    <w:name w:val="3420B4458F4943A692DF4A2204B23E9F"/>
  </w:style>
  <w:style w:type="paragraph" w:customStyle="1" w:styleId="0482F2253C944D07B1D49A7CF591CE35">
    <w:name w:val="0482F2253C944D07B1D49A7CF591CE35"/>
  </w:style>
  <w:style w:type="paragraph" w:customStyle="1" w:styleId="21A41C3ACE884EA7A775516B9C8CD276">
    <w:name w:val="21A41C3ACE884EA7A775516B9C8CD276"/>
  </w:style>
  <w:style w:type="paragraph" w:customStyle="1" w:styleId="TipText">
    <w:name w:val="Tip Text"/>
    <w:basedOn w:val="Normal"/>
    <w:qFormat/>
    <w:pPr>
      <w:spacing w:line="252" w:lineRule="auto"/>
    </w:pPr>
    <w:rPr>
      <w:rFonts w:ascii="Calibri" w:eastAsia="Times New Roman" w:hAnsi="Calibri" w:cs="Times New Roman"/>
      <w:color w:val="3465A4"/>
      <w:kern w:val="0"/>
      <w14:ligatures w14:val="none"/>
    </w:rPr>
  </w:style>
  <w:style w:type="paragraph" w:customStyle="1" w:styleId="3A89BA249B2F4B4C87498D984F472E08">
    <w:name w:val="3A89BA249B2F4B4C87498D984F472E08"/>
  </w:style>
  <w:style w:type="paragraph" w:customStyle="1" w:styleId="53E4338A79F345A19D90608E62BD5734">
    <w:name w:val="53E4338A79F345A19D90608E62BD5734"/>
  </w:style>
  <w:style w:type="paragraph" w:customStyle="1" w:styleId="2C774A910EF749C186894CF202F3F6A2">
    <w:name w:val="2C774A910EF749C186894CF202F3F6A2"/>
  </w:style>
  <w:style w:type="paragraph" w:customStyle="1" w:styleId="1114CB490A4B4AA18B98F8AFCDBD6782">
    <w:name w:val="1114CB490A4B4AA18B98F8AFCDBD6782"/>
  </w:style>
  <w:style w:type="paragraph" w:customStyle="1" w:styleId="96BFF61F661341879D4B1983735422D2">
    <w:name w:val="96BFF61F661341879D4B1983735422D2"/>
  </w:style>
  <w:style w:type="paragraph" w:customStyle="1" w:styleId="09F4CA8C99A448DB88D9150CF6A036E4">
    <w:name w:val="09F4CA8C99A448DB88D9150CF6A036E4"/>
  </w:style>
  <w:style w:type="paragraph" w:customStyle="1" w:styleId="1865FAAFD4D147688D664D9C2D59E63B">
    <w:name w:val="1865FAAFD4D147688D664D9C2D59E63B"/>
  </w:style>
  <w:style w:type="paragraph" w:customStyle="1" w:styleId="0DB27DAC2F4C44879F16E711AEF1C2B9">
    <w:name w:val="0DB27DAC2F4C44879F16E711AEF1C2B9"/>
  </w:style>
  <w:style w:type="paragraph" w:customStyle="1" w:styleId="1DEE8DFC0DCF4FC89A43708C854CC96A">
    <w:name w:val="1DEE8DFC0DCF4FC89A43708C854CC96A"/>
  </w:style>
  <w:style w:type="paragraph" w:customStyle="1" w:styleId="B75758F6E845472BA66DEA30AA032CC3">
    <w:name w:val="B75758F6E845472BA66DEA30AA032CC3"/>
  </w:style>
  <w:style w:type="paragraph" w:customStyle="1" w:styleId="858DBD93FA5E46AAA17D3E23342FFCBD">
    <w:name w:val="858DBD93FA5E46AAA17D3E23342FFCBD"/>
  </w:style>
  <w:style w:type="paragraph" w:customStyle="1" w:styleId="D213CBD9E71046F5B01D87EA7D1F538C">
    <w:name w:val="D213CBD9E71046F5B01D87EA7D1F538C"/>
  </w:style>
  <w:style w:type="paragraph" w:customStyle="1" w:styleId="D4B9011D425E43C088257C79AF49DACD">
    <w:name w:val="D4B9011D425E43C088257C79AF49DACD"/>
  </w:style>
  <w:style w:type="paragraph" w:customStyle="1" w:styleId="6CE7B380A0E44D12AA4FA3DD5DBE37B0">
    <w:name w:val="6CE7B380A0E44D12AA4FA3DD5DBE37B0"/>
  </w:style>
  <w:style w:type="paragraph" w:customStyle="1" w:styleId="2C0410658E1A48D7B541A0D7CD2701AC">
    <w:name w:val="2C0410658E1A48D7B541A0D7CD2701AC"/>
  </w:style>
  <w:style w:type="paragraph" w:customStyle="1" w:styleId="16C96F404ADA48BBA56981405B2F586B">
    <w:name w:val="16C96F404ADA48BBA56981405B2F586B"/>
  </w:style>
  <w:style w:type="paragraph" w:customStyle="1" w:styleId="60F4B2B0A5284B498D0EC090BE001B42">
    <w:name w:val="60F4B2B0A5284B498D0EC090BE001B42"/>
  </w:style>
  <w:style w:type="paragraph" w:customStyle="1" w:styleId="7DE5504A24734BA0AA9F2B1187D902C8">
    <w:name w:val="7DE5504A24734BA0AA9F2B1187D902C8"/>
  </w:style>
  <w:style w:type="paragraph" w:customStyle="1" w:styleId="F5A391BDD1A44DFE85E918E8EE6091F1">
    <w:name w:val="F5A391BDD1A44DFE85E918E8EE6091F1"/>
  </w:style>
  <w:style w:type="paragraph" w:customStyle="1" w:styleId="5DA32C37929F47C78FBA8DCE14042E0F">
    <w:name w:val="5DA32C37929F47C78FBA8DCE14042E0F"/>
  </w:style>
  <w:style w:type="paragraph" w:customStyle="1" w:styleId="516B9AC3395C451EA86EDE15E977C96B">
    <w:name w:val="516B9AC3395C451EA86EDE15E977C96B"/>
  </w:style>
  <w:style w:type="paragraph" w:customStyle="1" w:styleId="E0990DE1E9DD4757937CB7A64D13232A">
    <w:name w:val="E0990DE1E9DD4757937CB7A64D13232A"/>
  </w:style>
  <w:style w:type="paragraph" w:customStyle="1" w:styleId="C9D4DFDF47CA4D1B9A0C8536869CB81B">
    <w:name w:val="C9D4DFDF47CA4D1B9A0C8536869CB81B"/>
  </w:style>
  <w:style w:type="paragraph" w:customStyle="1" w:styleId="50BCDF343B92469C9F193C7198E20558">
    <w:name w:val="50BCDF343B92469C9F193C7198E20558"/>
  </w:style>
  <w:style w:type="paragraph" w:customStyle="1" w:styleId="61D245EC25114493BC14A47A217E9B0B">
    <w:name w:val="61D245EC25114493BC14A47A217E9B0B"/>
  </w:style>
  <w:style w:type="paragraph" w:customStyle="1" w:styleId="28A941FDD9A346FB84640ACD2CF322BE">
    <w:name w:val="28A941FDD9A346FB84640ACD2CF322BE"/>
  </w:style>
  <w:style w:type="paragraph" w:customStyle="1" w:styleId="F1449A6029284F07A835CE9880937706">
    <w:name w:val="F1449A6029284F07A835CE9880937706"/>
  </w:style>
  <w:style w:type="paragraph" w:customStyle="1" w:styleId="2E7C6CB4DB2A4D1797641877CC8E37B1">
    <w:name w:val="2E7C6CB4DB2A4D1797641877CC8E37B1"/>
  </w:style>
  <w:style w:type="paragraph" w:customStyle="1" w:styleId="435B9EDF6EA1440494FE2B3CAB9EE73D">
    <w:name w:val="435B9EDF6EA1440494FE2B3CAB9EE73D"/>
  </w:style>
  <w:style w:type="paragraph" w:customStyle="1" w:styleId="C62FC13CCB5D4A5AAB5F6273269F8FD0">
    <w:name w:val="C62FC13CCB5D4A5AAB5F6273269F8FD0"/>
  </w:style>
  <w:style w:type="paragraph" w:customStyle="1" w:styleId="7C104710CBD8454284A8417253C69E28">
    <w:name w:val="7C104710CBD8454284A8417253C69E28"/>
  </w:style>
  <w:style w:type="paragraph" w:customStyle="1" w:styleId="38D9D9CF0F21447CA0B6CAE9907718E0">
    <w:name w:val="38D9D9CF0F21447CA0B6CAE9907718E0"/>
  </w:style>
  <w:style w:type="paragraph" w:customStyle="1" w:styleId="35F2C9DDFDD04BA7A4679432B0E3769E">
    <w:name w:val="35F2C9DDFDD04BA7A4679432B0E3769E"/>
  </w:style>
  <w:style w:type="paragraph" w:customStyle="1" w:styleId="0A00FCFAD2D9488D984DCFF3D54664B1">
    <w:name w:val="0A00FCFAD2D9488D984DCFF3D54664B1"/>
  </w:style>
  <w:style w:type="paragraph" w:customStyle="1" w:styleId="F9F70346B57349429049BB46A0036E66">
    <w:name w:val="F9F70346B57349429049BB46A0036E66"/>
    <w:rsid w:val="004C0106"/>
  </w:style>
  <w:style w:type="paragraph" w:customStyle="1" w:styleId="CD10973E358E4016BFE2E0CD57CE84E7">
    <w:name w:val="CD10973E358E4016BFE2E0CD57CE84E7"/>
    <w:rsid w:val="004C0106"/>
  </w:style>
  <w:style w:type="paragraph" w:customStyle="1" w:styleId="6AAE3D8B282A4EADBCB6FFEE2E8392FF">
    <w:name w:val="6AAE3D8B282A4EADBCB6FFEE2E8392FF"/>
    <w:rsid w:val="004C0106"/>
  </w:style>
  <w:style w:type="paragraph" w:customStyle="1" w:styleId="AAF720CF53BA41BDB7354A8DE9E133B2">
    <w:name w:val="AAF720CF53BA41BDB7354A8DE9E133B2"/>
    <w:rsid w:val="004C0106"/>
  </w:style>
  <w:style w:type="paragraph" w:customStyle="1" w:styleId="D014C6BD2963483E81E4CDD1988A8842">
    <w:name w:val="D014C6BD2963483E81E4CDD1988A8842"/>
    <w:rsid w:val="004C0106"/>
  </w:style>
  <w:style w:type="paragraph" w:customStyle="1" w:styleId="464927A374844BDC972E59CF612DA90E">
    <w:name w:val="464927A374844BDC972E59CF612DA90E"/>
    <w:rsid w:val="004C0106"/>
  </w:style>
  <w:style w:type="paragraph" w:customStyle="1" w:styleId="B7BEB1616E154BBB822E8F438D452E14">
    <w:name w:val="B7BEB1616E154BBB822E8F438D452E14"/>
    <w:rsid w:val="004C0106"/>
  </w:style>
  <w:style w:type="paragraph" w:customStyle="1" w:styleId="6A224F72DFDC40B0BBC9DC64A6292143">
    <w:name w:val="6A224F72DFDC40B0BBC9DC64A6292143"/>
    <w:rsid w:val="004C0106"/>
  </w:style>
  <w:style w:type="paragraph" w:customStyle="1" w:styleId="3C14D3AB0F684EC181370F76A67FA42E">
    <w:name w:val="3C14D3AB0F684EC181370F76A67FA42E"/>
    <w:rsid w:val="004C0106"/>
  </w:style>
  <w:style w:type="paragraph" w:customStyle="1" w:styleId="D9223EF567204A7B989BAAE15E478AA2">
    <w:name w:val="D9223EF567204A7B989BAAE15E478AA2"/>
    <w:rsid w:val="004C0106"/>
  </w:style>
  <w:style w:type="paragraph" w:customStyle="1" w:styleId="E3B19EB2DE1A4E8CA7158A07D078483F">
    <w:name w:val="E3B19EB2DE1A4E8CA7158A07D078483F"/>
    <w:rsid w:val="004C0106"/>
  </w:style>
  <w:style w:type="paragraph" w:customStyle="1" w:styleId="9415F27FE1824AAA86765685118D5A9D">
    <w:name w:val="9415F27FE1824AAA86765685118D5A9D"/>
    <w:rsid w:val="004C0106"/>
  </w:style>
  <w:style w:type="paragraph" w:customStyle="1" w:styleId="F39D06E5CD5B412A8709B3BA83A94B50">
    <w:name w:val="F39D06E5CD5B412A8709B3BA83A94B50"/>
    <w:rsid w:val="004C0106"/>
  </w:style>
  <w:style w:type="paragraph" w:customStyle="1" w:styleId="346D26D986CB47428C3458C2997269CB">
    <w:name w:val="346D26D986CB47428C3458C2997269CB"/>
    <w:rsid w:val="004C0106"/>
  </w:style>
  <w:style w:type="paragraph" w:customStyle="1" w:styleId="ED74F08F08E64AB1AFB688553319C91A">
    <w:name w:val="ED74F08F08E64AB1AFB688553319C91A"/>
    <w:rsid w:val="004C0106"/>
  </w:style>
  <w:style w:type="paragraph" w:customStyle="1" w:styleId="464601C6430948A19367E0089663910A">
    <w:name w:val="464601C6430948A19367E0089663910A"/>
    <w:rsid w:val="004C0106"/>
  </w:style>
  <w:style w:type="paragraph" w:customStyle="1" w:styleId="EA4CF53DD65046E5B81C7B659A3C31C5">
    <w:name w:val="EA4CF53DD65046E5B81C7B659A3C31C5"/>
    <w:rsid w:val="004C0106"/>
  </w:style>
  <w:style w:type="paragraph" w:customStyle="1" w:styleId="A698702E0FC34752BBD1CBBB27E64042">
    <w:name w:val="A698702E0FC34752BBD1CBBB27E64042"/>
    <w:rsid w:val="004C0106"/>
  </w:style>
  <w:style w:type="paragraph" w:customStyle="1" w:styleId="E40D6B5A1B5C4959B3F633A326E69A16">
    <w:name w:val="E40D6B5A1B5C4959B3F633A326E69A16"/>
    <w:rsid w:val="004C0106"/>
  </w:style>
  <w:style w:type="paragraph" w:customStyle="1" w:styleId="B29DF4A411F6417E9D6B72A8F8AF1EAF">
    <w:name w:val="B29DF4A411F6417E9D6B72A8F8AF1EAF"/>
    <w:rsid w:val="004C0106"/>
  </w:style>
  <w:style w:type="paragraph" w:customStyle="1" w:styleId="8A7ABE5D6F0343E396F4248FAFB0FC42">
    <w:name w:val="8A7ABE5D6F0343E396F4248FAFB0FC42"/>
    <w:rsid w:val="004C0106"/>
  </w:style>
  <w:style w:type="paragraph" w:customStyle="1" w:styleId="8D8B39FE5CA645BAA52EA0B98CCCDE72">
    <w:name w:val="8D8B39FE5CA645BAA52EA0B98CCCDE72"/>
    <w:rsid w:val="004C0106"/>
  </w:style>
  <w:style w:type="paragraph" w:customStyle="1" w:styleId="FF0E4839D77345A58B62841A9EB4C9CF">
    <w:name w:val="FF0E4839D77345A58B62841A9EB4C9CF"/>
    <w:rsid w:val="004C0106"/>
  </w:style>
  <w:style w:type="paragraph" w:customStyle="1" w:styleId="929052FDC3844A67AB2E2625C13A861C">
    <w:name w:val="929052FDC3844A67AB2E2625C13A861C"/>
    <w:rsid w:val="004C0106"/>
  </w:style>
  <w:style w:type="paragraph" w:customStyle="1" w:styleId="BE737BC5A42A421096C7DF8974205807">
    <w:name w:val="BE737BC5A42A421096C7DF8974205807"/>
    <w:rsid w:val="004C0106"/>
  </w:style>
  <w:style w:type="paragraph" w:customStyle="1" w:styleId="BD5ECE63A39D44789C956C87C901E5CB">
    <w:name w:val="BD5ECE63A39D44789C956C87C901E5CB"/>
    <w:rsid w:val="004C0106"/>
  </w:style>
  <w:style w:type="paragraph" w:customStyle="1" w:styleId="B111A4E10A1E497FAFEFA08B7C477A5F">
    <w:name w:val="B111A4E10A1E497FAFEFA08B7C477A5F"/>
    <w:rsid w:val="004C0106"/>
  </w:style>
  <w:style w:type="paragraph" w:customStyle="1" w:styleId="033E1A11C6DE430C9D3572F99E2897C0">
    <w:name w:val="033E1A11C6DE430C9D3572F99E2897C0"/>
    <w:rsid w:val="004C0106"/>
  </w:style>
  <w:style w:type="paragraph" w:customStyle="1" w:styleId="C7C2CFF30C86438D810681E8B89DCC66">
    <w:name w:val="C7C2CFF30C86438D810681E8B89DCC66"/>
    <w:rsid w:val="004C0106"/>
  </w:style>
  <w:style w:type="paragraph" w:customStyle="1" w:styleId="368AAC8AC47742CBB8056705D14AA235">
    <w:name w:val="368AAC8AC47742CBB8056705D14AA235"/>
    <w:rsid w:val="004C0106"/>
  </w:style>
  <w:style w:type="paragraph" w:customStyle="1" w:styleId="C5ECAB3EE18C4001BFA26D1C33EE3598">
    <w:name w:val="C5ECAB3EE18C4001BFA26D1C33EE3598"/>
    <w:rsid w:val="004C0106"/>
  </w:style>
  <w:style w:type="paragraph" w:customStyle="1" w:styleId="DD775E08402A4A099F355B2419A269A9">
    <w:name w:val="DD775E08402A4A099F355B2419A269A9"/>
    <w:rsid w:val="004C0106"/>
  </w:style>
  <w:style w:type="paragraph" w:customStyle="1" w:styleId="5F4E49396A2440BF92D1C76B09565F20">
    <w:name w:val="5F4E49396A2440BF92D1C76B09565F20"/>
    <w:rsid w:val="004C0106"/>
  </w:style>
  <w:style w:type="paragraph" w:customStyle="1" w:styleId="D1E6C50813184033B02B58EF8CE0026F">
    <w:name w:val="D1E6C50813184033B02B58EF8CE0026F"/>
    <w:rsid w:val="004C0106"/>
  </w:style>
  <w:style w:type="paragraph" w:customStyle="1" w:styleId="C44B2D7D59D54CB5B7EEE46A9401125D">
    <w:name w:val="C44B2D7D59D54CB5B7EEE46A9401125D"/>
    <w:rsid w:val="004C0106"/>
  </w:style>
  <w:style w:type="paragraph" w:customStyle="1" w:styleId="03B0BA2E88E34B518431375E1F704B95">
    <w:name w:val="03B0BA2E88E34B518431375E1F704B95"/>
    <w:rsid w:val="004C0106"/>
  </w:style>
  <w:style w:type="paragraph" w:customStyle="1" w:styleId="E0DC6FA2FEFB41F88A51D1E22F3CEDA8">
    <w:name w:val="E0DC6FA2FEFB41F88A51D1E22F3CEDA8"/>
    <w:rsid w:val="004C0106"/>
  </w:style>
  <w:style w:type="paragraph" w:customStyle="1" w:styleId="66CDF8E74EA84AE9AAF14318380F7AD2">
    <w:name w:val="66CDF8E74EA84AE9AAF14318380F7AD2"/>
    <w:rsid w:val="004C0106"/>
  </w:style>
  <w:style w:type="paragraph" w:customStyle="1" w:styleId="C181BEE577B641E599149372090708CE">
    <w:name w:val="C181BEE577B641E599149372090708CE"/>
    <w:rsid w:val="004C0106"/>
  </w:style>
  <w:style w:type="paragraph" w:customStyle="1" w:styleId="FDE406E4390D408195F8DEFB411ADCE4">
    <w:name w:val="FDE406E4390D408195F8DEFB411ADCE4"/>
    <w:rsid w:val="004C0106"/>
  </w:style>
  <w:style w:type="paragraph" w:customStyle="1" w:styleId="7A22FED7DD2B4A8D95F6771DDBB66818">
    <w:name w:val="7A22FED7DD2B4A8D95F6771DDBB66818"/>
    <w:rsid w:val="004C0106"/>
  </w:style>
  <w:style w:type="paragraph" w:customStyle="1" w:styleId="1ED1BEC9C9084D249F9A804AC79A866E">
    <w:name w:val="1ED1BEC9C9084D249F9A804AC79A866E"/>
    <w:rsid w:val="004C010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range Red">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Custom 32">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73D37C8-9597-4FD5-BEA7-E0FA630511F4}">
  <ds:schemaRefs>
    <ds:schemaRef ds:uri="http://schemas.openxmlformats.org/officeDocument/2006/bibliography"/>
  </ds:schemaRefs>
</ds:datastoreItem>
</file>

<file path=customXml/itemProps3.xml><?xml version="1.0" encoding="utf-8"?>
<ds:datastoreItem xmlns:ds="http://schemas.openxmlformats.org/officeDocument/2006/customXml" ds:itemID="{67C864FC-8AB3-48A6-8B68-4A6284E525A2}">
  <ds:schemaRefs>
    <ds:schemaRef ds:uri="http://schemas.microsoft.com/sharepoint/v3/contenttype/forms"/>
  </ds:schemaRefs>
</ds:datastoreItem>
</file>

<file path=customXml/itemProps4.xml><?xml version="1.0" encoding="utf-8"?>
<ds:datastoreItem xmlns:ds="http://schemas.openxmlformats.org/officeDocument/2006/customXml" ds:itemID="{AB3C6728-F912-4B9E-BC82-6187EAAF36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AEEFCA3-127C-4BC0-A900-E11ADE4A624D}">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Write a novel</Template>
  <TotalTime>53</TotalTime>
  <Pages>18</Pages>
  <Words>775</Words>
  <Characters>4419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african board game sagas</dc:title>
  <dc:subject/>
  <dc:creator>eatondo</dc:creator>
  <cp:keywords/>
  <cp:lastModifiedBy>Dominic Eaton</cp:lastModifiedBy>
  <cp:revision>34</cp:revision>
  <dcterms:created xsi:type="dcterms:W3CDTF">2024-09-16T23:00:00Z</dcterms:created>
  <dcterms:modified xsi:type="dcterms:W3CDTF">2024-09-24T19:28:00Z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